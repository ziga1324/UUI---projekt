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568A" w14:textId="77777777" w:rsidR="00060A6B" w:rsidRDefault="000C6F52">
      <w:r>
        <w:rPr>
          <w:noProof/>
        </w:rPr>
        <w:drawing>
          <wp:inline distT="0" distB="0" distL="0" distR="0" wp14:anchorId="4C09568A" wp14:editId="4C09568B">
            <wp:extent cx="1597374" cy="808192"/>
            <wp:effectExtent l="0" t="0" r="2826" b="0"/>
            <wp:docPr id="834727839" name="Slika 1" descr="Slika, ki vsebuje besede krog, pisava, grafika, besedilo&#10;&#10;Vsebina, ustvarjena z UI, morda ni pravil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7374" cy="80819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C09568B" w14:textId="77777777" w:rsidR="00060A6B" w:rsidRDefault="00060A6B"/>
    <w:p w14:paraId="4C09568C" w14:textId="77777777" w:rsidR="00060A6B" w:rsidRDefault="000C6F52">
      <w:pPr>
        <w:pStyle w:val="Naslov"/>
        <w:jc w:val="center"/>
      </w:pPr>
      <w:r>
        <w:t>PROJEKTNI ZVEZEK</w:t>
      </w:r>
    </w:p>
    <w:p w14:paraId="4C09568D" w14:textId="77777777" w:rsidR="00060A6B" w:rsidRDefault="000C6F52">
      <w:pPr>
        <w:jc w:val="center"/>
      </w:pPr>
      <w:r>
        <w:t>Razvoj inovativne spletne aplikacije z uporabo umetne inteligence</w:t>
      </w:r>
      <w:r>
        <w:br/>
      </w:r>
      <w:r>
        <w:t>UUI – Uvod v umetno inteligenco</w:t>
      </w:r>
    </w:p>
    <w:p w14:paraId="4C09568E" w14:textId="77777777" w:rsidR="00060A6B" w:rsidRDefault="00060A6B">
      <w:pPr>
        <w:jc w:val="center"/>
      </w:pPr>
    </w:p>
    <w:p w14:paraId="4C09568F" w14:textId="77777777" w:rsidR="00060A6B" w:rsidRDefault="000C6F5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09568D" wp14:editId="4C09568E">
                <wp:simplePos x="0" y="0"/>
                <wp:positionH relativeFrom="column">
                  <wp:posOffset>1640205</wp:posOffset>
                </wp:positionH>
                <wp:positionV relativeFrom="paragraph">
                  <wp:posOffset>22860</wp:posOffset>
                </wp:positionV>
                <wp:extent cx="2520314" cy="2520314"/>
                <wp:effectExtent l="0" t="0" r="13336" b="13336"/>
                <wp:wrapNone/>
                <wp:docPr id="12660936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4" cy="25203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C09568F" w14:textId="77777777" w:rsidR="00060A6B" w:rsidRDefault="000C6F52">
                            <w:r>
                              <w:t>TUKAJ DAJTE LOGOTIP VAŠEGA PRODUKTA/APLIKACIJE</w:t>
                            </w:r>
                            <w:r>
                              <w:br/>
                            </w:r>
                            <w:r>
                              <w:t>7 cm x 7 cm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9568D" id="Rectangle 2" o:spid="_x0000_s1026" style="position:absolute;left:0;text-align:left;margin-left:129.15pt;margin-top:1.8pt;width:198.45pt;height:198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" strokeweight=".26467mm">
                <v:textbox>
                  <w:txbxContent>
                    <w:p w14:paraId="4C09568F" w14:textId="77777777" w:rsidR="00060A6B" w:rsidRDefault="000C6F52">
                      <w:r>
                        <w:t>TUKAJ DAJTE LOGOTIP VAŠEGA PRODUKTA/APLIKACIJE</w:t>
                      </w:r>
                      <w:r>
                        <w:br/>
                      </w:r>
                      <w:r>
                        <w:t>7 cm x 7 cm</w:t>
                      </w:r>
                    </w:p>
                  </w:txbxContent>
                </v:textbox>
              </v:rect>
            </w:pict>
          </mc:Fallback>
        </mc:AlternateContent>
      </w:r>
    </w:p>
    <w:p w14:paraId="4C095690" w14:textId="77777777" w:rsidR="00060A6B" w:rsidRDefault="00060A6B"/>
    <w:p w14:paraId="4C095691" w14:textId="77777777" w:rsidR="00060A6B" w:rsidRDefault="00060A6B"/>
    <w:p w14:paraId="4C095692" w14:textId="77777777" w:rsidR="00060A6B" w:rsidRDefault="00060A6B"/>
    <w:p w14:paraId="4C095693" w14:textId="77777777" w:rsidR="00060A6B" w:rsidRDefault="00060A6B"/>
    <w:p w14:paraId="4C095694" w14:textId="77777777" w:rsidR="00060A6B" w:rsidRDefault="00060A6B"/>
    <w:p w14:paraId="4C095695" w14:textId="77777777" w:rsidR="00060A6B" w:rsidRDefault="00060A6B"/>
    <w:p w14:paraId="4C095696" w14:textId="77777777" w:rsidR="00060A6B" w:rsidRDefault="00060A6B"/>
    <w:p w14:paraId="4C095697" w14:textId="77777777" w:rsidR="00060A6B" w:rsidRDefault="00060A6B"/>
    <w:p w14:paraId="4C095698" w14:textId="77777777" w:rsidR="00060A6B" w:rsidRDefault="00060A6B"/>
    <w:tbl>
      <w:tblPr>
        <w:tblW w:w="9034" w:type="dxa"/>
        <w:tblInd w:w="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6"/>
        <w:gridCol w:w="4518"/>
      </w:tblGrid>
      <w:tr w:rsidR="00060A6B" w14:paraId="4C09569B" w14:textId="77777777">
        <w:tblPrEx>
          <w:tblCellMar>
            <w:top w:w="0" w:type="dxa"/>
            <w:bottom w:w="0" w:type="dxa"/>
          </w:tblCellMar>
        </w:tblPrEx>
        <w:tc>
          <w:tcPr>
            <w:tcW w:w="4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99" w14:textId="77777777" w:rsidR="00060A6B" w:rsidRDefault="000C6F52">
            <w:pPr>
              <w:spacing w:after="0" w:line="240" w:lineRule="auto"/>
              <w:jc w:val="right"/>
            </w:pPr>
            <w:r>
              <w:t>Ime projekta:</w:t>
            </w:r>
          </w:p>
        </w:tc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9A" w14:textId="77777777" w:rsidR="00060A6B" w:rsidRDefault="000C6F52">
            <w:pPr>
              <w:spacing w:after="0" w:line="240" w:lineRule="auto"/>
            </w:pPr>
            <w:r>
              <w:t>IME PROJEKTA</w:t>
            </w:r>
          </w:p>
        </w:tc>
      </w:tr>
      <w:tr w:rsidR="00060A6B" w14:paraId="4C09569E" w14:textId="77777777">
        <w:tblPrEx>
          <w:tblCellMar>
            <w:top w:w="0" w:type="dxa"/>
            <w:bottom w:w="0" w:type="dxa"/>
          </w:tblCellMar>
        </w:tblPrEx>
        <w:tc>
          <w:tcPr>
            <w:tcW w:w="4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9C" w14:textId="77777777" w:rsidR="00060A6B" w:rsidRDefault="000C6F52">
            <w:pPr>
              <w:spacing w:after="0" w:line="240" w:lineRule="auto"/>
              <w:jc w:val="right"/>
            </w:pPr>
            <w:r>
              <w:t>Član 1:</w:t>
            </w:r>
          </w:p>
        </w:tc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9D" w14:textId="77777777" w:rsidR="00060A6B" w:rsidRDefault="000C6F52">
            <w:pPr>
              <w:spacing w:after="0" w:line="240" w:lineRule="auto"/>
            </w:pPr>
            <w:r>
              <w:t xml:space="preserve">Janez </w:t>
            </w:r>
            <w:r>
              <w:t>Novak</w:t>
            </w:r>
          </w:p>
        </w:tc>
      </w:tr>
      <w:tr w:rsidR="00060A6B" w14:paraId="4C0956A1" w14:textId="77777777">
        <w:tblPrEx>
          <w:tblCellMar>
            <w:top w:w="0" w:type="dxa"/>
            <w:bottom w:w="0" w:type="dxa"/>
          </w:tblCellMar>
        </w:tblPrEx>
        <w:tc>
          <w:tcPr>
            <w:tcW w:w="4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9F" w14:textId="77777777" w:rsidR="00060A6B" w:rsidRDefault="000C6F52">
            <w:pPr>
              <w:spacing w:after="0" w:line="240" w:lineRule="auto"/>
              <w:jc w:val="right"/>
            </w:pPr>
            <w:r>
              <w:t>Član 2:</w:t>
            </w:r>
          </w:p>
        </w:tc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A0" w14:textId="77777777" w:rsidR="00060A6B" w:rsidRDefault="000C6F52">
            <w:pPr>
              <w:spacing w:after="0" w:line="240" w:lineRule="auto"/>
            </w:pPr>
            <w:r>
              <w:t>Franc Kovač</w:t>
            </w:r>
          </w:p>
        </w:tc>
      </w:tr>
      <w:tr w:rsidR="00060A6B" w14:paraId="4C0956A4" w14:textId="77777777">
        <w:tblPrEx>
          <w:tblCellMar>
            <w:top w:w="0" w:type="dxa"/>
            <w:bottom w:w="0" w:type="dxa"/>
          </w:tblCellMar>
        </w:tblPrEx>
        <w:tc>
          <w:tcPr>
            <w:tcW w:w="4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A2" w14:textId="77777777" w:rsidR="00060A6B" w:rsidRDefault="000C6F52">
            <w:pPr>
              <w:spacing w:after="0" w:line="240" w:lineRule="auto"/>
              <w:jc w:val="right"/>
            </w:pPr>
            <w:r>
              <w:t>Mentor:</w:t>
            </w:r>
          </w:p>
        </w:tc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6A3" w14:textId="77777777" w:rsidR="00060A6B" w:rsidRDefault="000C6F52">
            <w:pPr>
              <w:spacing w:after="0" w:line="240" w:lineRule="auto"/>
            </w:pPr>
            <w:r>
              <w:t>Dr. Uroš Ocepek, prof.</w:t>
            </w:r>
          </w:p>
        </w:tc>
      </w:tr>
    </w:tbl>
    <w:p w14:paraId="4C0956A5" w14:textId="77777777" w:rsidR="00060A6B" w:rsidRDefault="00060A6B">
      <w:pPr>
        <w:jc w:val="center"/>
      </w:pPr>
    </w:p>
    <w:p w14:paraId="4C0956A6" w14:textId="77777777" w:rsidR="00060A6B" w:rsidRDefault="00060A6B"/>
    <w:p w14:paraId="4C0956A7" w14:textId="77777777" w:rsidR="00060A6B" w:rsidRDefault="00060A6B"/>
    <w:p w14:paraId="4C0956A8" w14:textId="77777777" w:rsidR="00060A6B" w:rsidRDefault="00060A6B"/>
    <w:p w14:paraId="795AB1C2" w14:textId="77777777" w:rsidR="003C0456" w:rsidRDefault="003C0456"/>
    <w:p w14:paraId="04D7DE22" w14:textId="77777777" w:rsidR="003C0456" w:rsidRDefault="003C0456"/>
    <w:p w14:paraId="4C0956A9" w14:textId="77777777" w:rsidR="00060A6B" w:rsidRDefault="00060A6B"/>
    <w:p w14:paraId="4C0956AC" w14:textId="77777777" w:rsidR="00060A6B" w:rsidRDefault="00060A6B"/>
    <w:p w14:paraId="4C0956AD" w14:textId="70AFFB5F" w:rsidR="003C0456" w:rsidRDefault="000C6F52">
      <w:pPr>
        <w:jc w:val="center"/>
      </w:pPr>
      <w:r>
        <w:t>Šolsko leto 2025/2026</w:t>
      </w:r>
    </w:p>
    <w:p w14:paraId="2A4B58FC" w14:textId="77777777" w:rsidR="003C0456" w:rsidRDefault="003C0456">
      <w:pPr>
        <w:suppressAutoHyphens w:val="0"/>
      </w:pPr>
      <w:r>
        <w:br w:type="page"/>
      </w:r>
    </w:p>
    <w:p w14:paraId="4F61A97D" w14:textId="77777777" w:rsidR="003C0456" w:rsidRDefault="003C0456">
      <w:pPr>
        <w:jc w:val="center"/>
      </w:pPr>
    </w:p>
    <w:p w14:paraId="4C0956AE" w14:textId="77777777" w:rsidR="00060A6B" w:rsidRDefault="000C6F52">
      <w:pPr>
        <w:pStyle w:val="Naslov1"/>
      </w:pPr>
      <w:r>
        <w:t>POVZETEK PROJEKTA</w:t>
      </w:r>
    </w:p>
    <w:p w14:paraId="4C0956AF" w14:textId="77777777" w:rsidR="00060A6B" w:rsidRDefault="000C6F52">
      <w:r>
        <w:t>(to izpolnite na koncu pred oddajo)</w:t>
      </w:r>
    </w:p>
    <w:p w14:paraId="4C0956B0" w14:textId="77777777" w:rsidR="00060A6B" w:rsidRDefault="000C6F52">
      <w:r>
        <w:t>Opis problema</w:t>
      </w:r>
    </w:p>
    <w:p w14:paraId="4C0956B1" w14:textId="77777777" w:rsidR="00060A6B" w:rsidRDefault="000C6F52">
      <w:r>
        <w:t>Rešitev (MVP)</w:t>
      </w:r>
    </w:p>
    <w:p w14:paraId="4C0956B2" w14:textId="77777777" w:rsidR="00060A6B" w:rsidRDefault="000C6F52">
      <w:r>
        <w:t>Uporaba umetne inteligence</w:t>
      </w:r>
    </w:p>
    <w:p w14:paraId="4C0956B3" w14:textId="77777777" w:rsidR="00060A6B" w:rsidRDefault="000C6F52">
      <w:r>
        <w:t>Strojno učenje (kaj in zakaj)</w:t>
      </w:r>
    </w:p>
    <w:p w14:paraId="4C0956B4" w14:textId="77777777" w:rsidR="00060A6B" w:rsidRDefault="000C6F52">
      <w:r>
        <w:t xml:space="preserve">Kako ste rešitev </w:t>
      </w:r>
      <w:r>
        <w:t>preverili z uporabniki</w:t>
      </w:r>
    </w:p>
    <w:p w14:paraId="4C0956B5" w14:textId="77777777" w:rsidR="00060A6B" w:rsidRDefault="000C6F52">
      <w:r>
        <w:t>Ključni rezultati testiranja</w:t>
      </w:r>
    </w:p>
    <w:p w14:paraId="4C0956B7" w14:textId="77777777" w:rsidR="00060A6B" w:rsidRDefault="000C6F52">
      <w:pPr>
        <w:pStyle w:val="Naslov1"/>
      </w:pPr>
      <w:r>
        <w:t>PROCES IZDELAVE INOVACIJE</w:t>
      </w:r>
    </w:p>
    <w:p w14:paraId="4C0956B8" w14:textId="77777777" w:rsidR="00060A6B" w:rsidRDefault="000C6F52">
      <w:pPr>
        <w:pStyle w:val="Naslov2"/>
      </w:pPr>
      <w:r>
        <w:t>Raziskava problema (Empatija)</w:t>
      </w:r>
    </w:p>
    <w:p w14:paraId="4C0956B9" w14:textId="77777777" w:rsidR="00060A6B" w:rsidRDefault="000C6F52">
      <w:r>
        <w:rPr>
          <w:b/>
          <w:bCs/>
        </w:rPr>
        <w:t>Opis problema:</w:t>
      </w:r>
    </w:p>
    <w:p w14:paraId="4C0956BA" w14:textId="77777777" w:rsidR="00060A6B" w:rsidRDefault="000C6F52">
      <w:r>
        <w:rPr>
          <w:b/>
          <w:bCs/>
        </w:rPr>
        <w:t>Ciljni uporabniki:</w:t>
      </w:r>
    </w:p>
    <w:p w14:paraId="4C0956BB" w14:textId="77777777" w:rsidR="00060A6B" w:rsidRDefault="000C6F52">
      <w:r>
        <w:rPr>
          <w:b/>
          <w:bCs/>
        </w:rPr>
        <w:t>Načini raziskave: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intervjuji </w:t>
      </w:r>
      <w:r>
        <w:rPr>
          <w:rFonts w:ascii="Segoe UI Symbol" w:hAnsi="Segoe UI Symbol" w:cs="Segoe UI Symbol"/>
        </w:rPr>
        <w:t>☐</w:t>
      </w:r>
      <w:r>
        <w:t xml:space="preserve"> opazovanje </w:t>
      </w:r>
      <w:r>
        <w:rPr>
          <w:rFonts w:ascii="Segoe UI Symbol" w:hAnsi="Segoe UI Symbol" w:cs="Segoe UI Symbol"/>
        </w:rPr>
        <w:t>☐</w:t>
      </w:r>
      <w:r>
        <w:t xml:space="preserve"> ankete </w:t>
      </w:r>
      <w:r>
        <w:rPr>
          <w:rFonts w:ascii="Segoe UI Symbol" w:hAnsi="Segoe UI Symbol" w:cs="Segoe UI Symbol"/>
        </w:rPr>
        <w:t>☐</w:t>
      </w:r>
      <w:r>
        <w:t xml:space="preserve"> drugo</w:t>
      </w:r>
    </w:p>
    <w:p w14:paraId="4C0956BC" w14:textId="77777777" w:rsidR="00060A6B" w:rsidRDefault="000C6F52">
      <w:r>
        <w:rPr>
          <w:b/>
          <w:bCs/>
        </w:rPr>
        <w:t>Ključni vpogledi (insights):</w:t>
      </w:r>
      <w:r>
        <w:br/>
      </w:r>
      <w:r>
        <w:t>1.</w:t>
      </w:r>
      <w:r>
        <w:br/>
      </w:r>
      <w:r>
        <w:t>2.</w:t>
      </w:r>
      <w:r>
        <w:br/>
      </w:r>
      <w:r>
        <w:t>3.</w:t>
      </w:r>
    </w:p>
    <w:p w14:paraId="4C0956BD" w14:textId="77777777" w:rsidR="00060A6B" w:rsidRDefault="00060A6B"/>
    <w:p w14:paraId="4C0956BE" w14:textId="77777777" w:rsidR="00060A6B" w:rsidRDefault="000C6F52">
      <w:pPr>
        <w:pStyle w:val="Naslov2"/>
      </w:pPr>
      <w:r>
        <w:t xml:space="preserve">Definicija </w:t>
      </w:r>
      <w:commentRangeStart w:id="0"/>
      <w:r>
        <w:t>problema</w:t>
      </w:r>
      <w:commentRangeEnd w:id="0"/>
      <w:r>
        <w:rPr>
          <w:rStyle w:val="Pripombasklic"/>
          <w:sz w:val="32"/>
          <w:szCs w:val="32"/>
        </w:rPr>
        <w:commentReference w:id="0"/>
      </w:r>
    </w:p>
    <w:p w14:paraId="4C0956BF" w14:textId="77777777" w:rsidR="00060A6B" w:rsidRDefault="000C6F52">
      <w:r>
        <w:rPr>
          <w:b/>
          <w:bCs/>
        </w:rPr>
        <w:t>Opis problema (Kaj je problem?</w:t>
      </w:r>
      <w:r>
        <w:t xml:space="preserve"> K</w:t>
      </w:r>
      <w:r>
        <w:rPr>
          <w:i/>
          <w:iCs/>
        </w:rPr>
        <w:t>ratko in jasno</w:t>
      </w:r>
      <w:r>
        <w:rPr>
          <w:b/>
          <w:bCs/>
        </w:rPr>
        <w:t>):</w:t>
      </w:r>
    </w:p>
    <w:p w14:paraId="4C0956C0" w14:textId="77777777" w:rsidR="00060A6B" w:rsidRDefault="00060A6B">
      <w:pPr>
        <w:rPr>
          <w:b/>
          <w:bCs/>
        </w:rPr>
      </w:pPr>
    </w:p>
    <w:p w14:paraId="4C0956C1" w14:textId="77777777" w:rsidR="00060A6B" w:rsidRDefault="000C6F52">
      <w:r>
        <w:rPr>
          <w:b/>
          <w:bCs/>
        </w:rPr>
        <w:t>Kako bi lahko to rešili? (HMW - How Might We)</w:t>
      </w:r>
    </w:p>
    <w:p w14:paraId="4C0956C2" w14:textId="77777777" w:rsidR="00060A6B" w:rsidRDefault="00060A6B"/>
    <w:p w14:paraId="4C0956C3" w14:textId="77777777" w:rsidR="00060A6B" w:rsidRDefault="000C6F52">
      <w:pPr>
        <w:rPr>
          <w:b/>
          <w:bCs/>
        </w:rPr>
      </w:pPr>
      <w:r>
        <w:rPr>
          <w:b/>
          <w:bCs/>
        </w:rPr>
        <w:t>Kriteriji uspeha (KPI):</w:t>
      </w:r>
    </w:p>
    <w:p w14:paraId="4C0956C4" w14:textId="77777777" w:rsidR="00060A6B" w:rsidRDefault="000C6F52">
      <w:pPr>
        <w:numPr>
          <w:ilvl w:val="0"/>
          <w:numId w:val="3"/>
        </w:numPr>
      </w:pPr>
      <w:r>
        <w:t>Kriterij 1</w:t>
      </w:r>
    </w:p>
    <w:p w14:paraId="4C0956C5" w14:textId="77777777" w:rsidR="00060A6B" w:rsidRDefault="000C6F52">
      <w:pPr>
        <w:numPr>
          <w:ilvl w:val="0"/>
          <w:numId w:val="3"/>
        </w:numPr>
      </w:pPr>
      <w:r>
        <w:t>Kriterij 2</w:t>
      </w:r>
    </w:p>
    <w:p w14:paraId="4C0956C6" w14:textId="77777777" w:rsidR="00060A6B" w:rsidRDefault="000C6F52">
      <w:pPr>
        <w:numPr>
          <w:ilvl w:val="0"/>
          <w:numId w:val="3"/>
        </w:numPr>
      </w:pPr>
      <w:r>
        <w:t>Kriterij 3</w:t>
      </w:r>
    </w:p>
    <w:p w14:paraId="4C0956C7" w14:textId="77777777" w:rsidR="00060A6B" w:rsidRDefault="00060A6B">
      <w:pPr>
        <w:rPr>
          <w:b/>
          <w:bCs/>
        </w:rPr>
      </w:pPr>
    </w:p>
    <w:p w14:paraId="4C0956C8" w14:textId="77777777" w:rsidR="00060A6B" w:rsidRDefault="000C6F52">
      <w:pPr>
        <w:pStyle w:val="Naslov2"/>
      </w:pPr>
      <w:r>
        <w:lastRenderedPageBreak/>
        <w:t xml:space="preserve">Viharjenje možganov in izbor </w:t>
      </w:r>
      <w:commentRangeStart w:id="1"/>
      <w:r>
        <w:t>rešitve</w:t>
      </w:r>
      <w:commentRangeEnd w:id="1"/>
      <w:r>
        <w:rPr>
          <w:rStyle w:val="Pripombasklic"/>
          <w:sz w:val="32"/>
          <w:szCs w:val="32"/>
        </w:rPr>
        <w:commentReference w:id="1"/>
      </w:r>
    </w:p>
    <w:p w14:paraId="4C0956C9" w14:textId="77777777" w:rsidR="00060A6B" w:rsidRDefault="000C6F52">
      <w:r>
        <w:rPr>
          <w:b/>
          <w:bCs/>
        </w:rPr>
        <w:t>Seznam obravnavanih idej (povzetek):</w:t>
      </w:r>
    </w:p>
    <w:p w14:paraId="4C0956CA" w14:textId="77777777" w:rsidR="00060A6B" w:rsidRDefault="000C6F52">
      <w:r>
        <w:rPr>
          <w:b/>
          <w:bCs/>
        </w:rPr>
        <w:t>Izbrana rešitev – utemeljitev:</w:t>
      </w:r>
      <w:r>
        <w:br/>
      </w:r>
      <w:r>
        <w:t>(kriteriji, primerjava, zakaj ne ostale)</w:t>
      </w:r>
    </w:p>
    <w:p w14:paraId="4C0956CB" w14:textId="77777777" w:rsidR="00060A6B" w:rsidRDefault="00060A6B">
      <w:pPr>
        <w:rPr>
          <w:b/>
          <w:bCs/>
        </w:rPr>
      </w:pPr>
    </w:p>
    <w:p w14:paraId="4C0956CC" w14:textId="77777777" w:rsidR="00060A6B" w:rsidRDefault="000C6F52">
      <w:pPr>
        <w:pStyle w:val="Naslov2"/>
      </w:pPr>
      <w:r>
        <w:t>Koncept produkta</w:t>
      </w:r>
    </w:p>
    <w:p w14:paraId="4C0956CD" w14:textId="77777777" w:rsidR="00060A6B" w:rsidRDefault="000C6F52">
      <w:pPr>
        <w:pStyle w:val="Navadensplet"/>
      </w:pP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 xml:space="preserve">V tem razdelku jasno in jedrnato opišite </w:t>
      </w:r>
      <w:r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  <w:t>osnovno idejo vašega produkta</w:t>
      </w: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>.</w:t>
      </w:r>
    </w:p>
    <w:p w14:paraId="4C0956CE" w14:textId="77777777" w:rsidR="00060A6B" w:rsidRDefault="000C6F52">
      <w:pPr>
        <w:pStyle w:val="Navadensplet"/>
        <w:numPr>
          <w:ilvl w:val="0"/>
          <w:numId w:val="5"/>
        </w:numPr>
      </w:pPr>
      <w:r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  <w:t>Ime produkta</w:t>
      </w: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 xml:space="preserve"> naj bo </w:t>
      </w: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>smiselno, zapomnljivo in naj odraža namen reševanja problema.</w:t>
      </w:r>
    </w:p>
    <w:p w14:paraId="4C0956CF" w14:textId="77777777" w:rsidR="00060A6B" w:rsidRDefault="000C6F52">
      <w:pPr>
        <w:pStyle w:val="Navadensplet"/>
        <w:numPr>
          <w:ilvl w:val="0"/>
          <w:numId w:val="5"/>
        </w:numPr>
      </w:pPr>
      <w:r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  <w:t>Opis vrednosti za uporabnika</w:t>
      </w: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 xml:space="preserve"> naj v 2–3 stavkih pojasni:</w:t>
      </w:r>
    </w:p>
    <w:p w14:paraId="4C0956D0" w14:textId="77777777" w:rsidR="00060A6B" w:rsidRDefault="000C6F52">
      <w:pPr>
        <w:pStyle w:val="Navadensplet"/>
        <w:numPr>
          <w:ilvl w:val="1"/>
          <w:numId w:val="5"/>
        </w:numPr>
        <w:rPr>
          <w:rFonts w:ascii="Calibri" w:eastAsia="Calibri" w:hAnsi="Calibri" w:cs="Arial"/>
          <w:kern w:val="3"/>
          <w:sz w:val="22"/>
          <w:szCs w:val="22"/>
          <w:lang w:eastAsia="en-US"/>
        </w:rPr>
      </w:pP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>kateri problem rešujete,</w:t>
      </w:r>
    </w:p>
    <w:p w14:paraId="4C0956D1" w14:textId="77777777" w:rsidR="00060A6B" w:rsidRDefault="000C6F52">
      <w:pPr>
        <w:pStyle w:val="Navadensplet"/>
        <w:numPr>
          <w:ilvl w:val="1"/>
          <w:numId w:val="5"/>
        </w:numPr>
        <w:rPr>
          <w:rFonts w:ascii="Calibri" w:eastAsia="Calibri" w:hAnsi="Calibri" w:cs="Arial"/>
          <w:kern w:val="3"/>
          <w:sz w:val="22"/>
          <w:szCs w:val="22"/>
          <w:lang w:eastAsia="en-US"/>
        </w:rPr>
      </w:pP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>za koga je produkt namenjen,</w:t>
      </w:r>
    </w:p>
    <w:p w14:paraId="4C0956D2" w14:textId="77777777" w:rsidR="00060A6B" w:rsidRDefault="000C6F52">
      <w:pPr>
        <w:pStyle w:val="Navadensplet"/>
        <w:numPr>
          <w:ilvl w:val="1"/>
          <w:numId w:val="5"/>
        </w:numPr>
        <w:rPr>
          <w:rFonts w:ascii="Calibri" w:eastAsia="Calibri" w:hAnsi="Calibri" w:cs="Arial"/>
          <w:kern w:val="3"/>
          <w:sz w:val="22"/>
          <w:szCs w:val="22"/>
          <w:lang w:eastAsia="en-US"/>
        </w:rPr>
      </w:pP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>zakaj je vaša rešitev zanj koristna ali boljša od obstoječih.</w:t>
      </w:r>
    </w:p>
    <w:p w14:paraId="4C0956D3" w14:textId="77777777" w:rsidR="00060A6B" w:rsidRDefault="000C6F52">
      <w:pPr>
        <w:pStyle w:val="Navadensplet"/>
      </w:pP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 xml:space="preserve">Opis naj bo razumljiv tudi osebi, ki projekta še ne pozna. Izogibajte se tehničnim podrobnostim in se osredotočite na </w:t>
      </w:r>
      <w:r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  <w:t>uporabniško vrednost</w:t>
      </w:r>
      <w:r>
        <w:rPr>
          <w:rFonts w:ascii="Calibri" w:eastAsia="Calibri" w:hAnsi="Calibri" w:cs="Arial"/>
          <w:kern w:val="3"/>
          <w:sz w:val="22"/>
          <w:szCs w:val="22"/>
          <w:lang w:eastAsia="en-US"/>
        </w:rPr>
        <w:t>.</w:t>
      </w:r>
    </w:p>
    <w:p w14:paraId="4C0956D4" w14:textId="77777777" w:rsidR="00060A6B" w:rsidRDefault="00060A6B"/>
    <w:p w14:paraId="4C0956D5" w14:textId="77777777" w:rsidR="00060A6B" w:rsidRDefault="000C6F52">
      <w:pPr>
        <w:pStyle w:val="Naslov2"/>
      </w:pPr>
      <w:r>
        <w:t>Ključne funkcionalnosti (MVP):</w:t>
      </w:r>
    </w:p>
    <w:p w14:paraId="4C0956D6" w14:textId="77777777" w:rsidR="00060A6B" w:rsidRDefault="000C6F52">
      <w:pPr>
        <w:spacing w:before="100" w:after="100" w:line="240" w:lineRule="auto"/>
      </w:pPr>
      <w:r>
        <w:t>V tem razdelku naštejte najpomembnejše funkcionalnosti, ki jih mora imeti vaš produkt, da osnovno reši zastavljeni problem. MVP pomeni Minimalno sprejemljiv produkt (angl. Minimal Viable Product).</w:t>
      </w:r>
    </w:p>
    <w:p w14:paraId="4C0956D7" w14:textId="77777777" w:rsidR="00060A6B" w:rsidRDefault="000C6F52">
      <w:pPr>
        <w:numPr>
          <w:ilvl w:val="0"/>
          <w:numId w:val="6"/>
        </w:numPr>
        <w:spacing w:before="100" w:after="100" w:line="240" w:lineRule="auto"/>
      </w:pPr>
      <w:r>
        <w:t>Navedite le nujne funkcionalnosti (ne dodatkov ali idej za prihodnost).</w:t>
      </w:r>
    </w:p>
    <w:p w14:paraId="4C0956D8" w14:textId="77777777" w:rsidR="00060A6B" w:rsidRDefault="000C6F52">
      <w:pPr>
        <w:numPr>
          <w:ilvl w:val="0"/>
          <w:numId w:val="6"/>
        </w:numPr>
        <w:spacing w:before="100" w:after="100" w:line="240" w:lineRule="auto"/>
      </w:pPr>
      <w:r>
        <w:t>Vsako funkcionalnost opišite z enim kratkim stavkom, z vidika uporabnika.</w:t>
      </w:r>
    </w:p>
    <w:p w14:paraId="4C0956D9" w14:textId="77777777" w:rsidR="00060A6B" w:rsidRDefault="000C6F52">
      <w:pPr>
        <w:numPr>
          <w:ilvl w:val="0"/>
          <w:numId w:val="6"/>
        </w:numPr>
        <w:spacing w:before="100" w:after="100" w:line="240" w:lineRule="auto"/>
      </w:pPr>
      <w:r>
        <w:t>Funkcionalnosti morajo biti dejansko izvedene in delujoče v prototipu.</w:t>
      </w:r>
    </w:p>
    <w:p w14:paraId="4C0956DA" w14:textId="77777777" w:rsidR="00060A6B" w:rsidRDefault="000C6F52">
      <w:pPr>
        <w:spacing w:before="100" w:after="100" w:line="240" w:lineRule="auto"/>
      </w:pPr>
      <w:r>
        <w:t>Poudarek naj bo na minimalnem, a smiselno zaokroženem izdelku (MVP), ne na količini funkcij.</w:t>
      </w:r>
    </w:p>
    <w:p w14:paraId="4C0956DB" w14:textId="77777777" w:rsidR="00060A6B" w:rsidRDefault="00060A6B"/>
    <w:p w14:paraId="4C0956DC" w14:textId="77777777" w:rsidR="00060A6B" w:rsidRDefault="000C6F52">
      <w:pPr>
        <w:pStyle w:val="Naslov1"/>
      </w:pPr>
      <w:r>
        <w:t>IDENTITETA PRODUKTA (Brand &amp; UX)</w:t>
      </w:r>
    </w:p>
    <w:p w14:paraId="4C0956DD" w14:textId="77777777" w:rsidR="00060A6B" w:rsidRDefault="000C6F52">
      <w:pPr>
        <w:pStyle w:val="Naslov2"/>
      </w:pPr>
      <w:commentRangeStart w:id="2"/>
      <w:r>
        <w:t>Vizualna identiteta</w:t>
      </w:r>
      <w:commentRangeEnd w:id="2"/>
      <w:r>
        <w:rPr>
          <w:rStyle w:val="Pripombasklic"/>
          <w:sz w:val="32"/>
          <w:szCs w:val="32"/>
        </w:rPr>
        <w:commentReference w:id="2"/>
      </w:r>
    </w:p>
    <w:p w14:paraId="4C0956DE" w14:textId="77777777" w:rsidR="00060A6B" w:rsidRDefault="000C6F52">
      <w:pPr>
        <w:numPr>
          <w:ilvl w:val="0"/>
          <w:numId w:val="6"/>
        </w:numPr>
        <w:spacing w:before="100" w:after="100" w:line="240" w:lineRule="auto"/>
      </w:pPr>
      <w:r>
        <w:t>Ime produkta</w:t>
      </w:r>
    </w:p>
    <w:p w14:paraId="4C0956DF" w14:textId="77777777" w:rsidR="00060A6B" w:rsidRDefault="000C6F52">
      <w:pPr>
        <w:numPr>
          <w:ilvl w:val="0"/>
          <w:numId w:val="6"/>
        </w:numPr>
        <w:spacing w:before="100" w:after="100" w:line="240" w:lineRule="auto"/>
      </w:pPr>
      <w:r>
        <w:t>Logotip (slika ali opis)</w:t>
      </w:r>
    </w:p>
    <w:p w14:paraId="4C0956E0" w14:textId="77777777" w:rsidR="00060A6B" w:rsidRDefault="000C6F52">
      <w:pPr>
        <w:numPr>
          <w:ilvl w:val="0"/>
          <w:numId w:val="6"/>
        </w:numPr>
        <w:spacing w:before="100" w:after="100" w:line="240" w:lineRule="auto"/>
      </w:pPr>
      <w:r>
        <w:t>Barvna shema</w:t>
      </w:r>
    </w:p>
    <w:p w14:paraId="4C0956E1" w14:textId="77777777" w:rsidR="00060A6B" w:rsidRDefault="000C6F52">
      <w:pPr>
        <w:numPr>
          <w:ilvl w:val="0"/>
          <w:numId w:val="6"/>
        </w:numPr>
        <w:spacing w:before="100" w:after="100" w:line="240" w:lineRule="auto"/>
      </w:pPr>
      <w:r>
        <w:t>Tipografija</w:t>
      </w:r>
    </w:p>
    <w:p w14:paraId="4C0956E2" w14:textId="77777777" w:rsidR="00060A6B" w:rsidRDefault="000C6F52">
      <w:pPr>
        <w:pStyle w:val="Navadensplet"/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</w:pPr>
      <w:r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  <w:t>Utemeljitev izbire:</w:t>
      </w:r>
    </w:p>
    <w:p w14:paraId="4C0956E3" w14:textId="77777777" w:rsidR="00060A6B" w:rsidRDefault="00060A6B">
      <w:pPr>
        <w:pStyle w:val="Navadensplet"/>
        <w:rPr>
          <w:rFonts w:ascii="Calibri" w:eastAsia="Calibri" w:hAnsi="Calibri" w:cs="Arial"/>
          <w:kern w:val="3"/>
          <w:sz w:val="22"/>
          <w:szCs w:val="22"/>
          <w:lang w:eastAsia="en-US"/>
        </w:rPr>
      </w:pPr>
    </w:p>
    <w:p w14:paraId="4C0956E4" w14:textId="77777777" w:rsidR="00060A6B" w:rsidRDefault="000C6F52">
      <w:pPr>
        <w:pStyle w:val="Naslov2"/>
      </w:pPr>
      <w:r>
        <w:rPr>
          <w:rFonts w:eastAsia="Calibri"/>
        </w:rPr>
        <w:t xml:space="preserve">Uporabniška </w:t>
      </w:r>
      <w:commentRangeStart w:id="3"/>
      <w:r>
        <w:rPr>
          <w:rFonts w:eastAsia="Calibri"/>
        </w:rPr>
        <w:t>izkušnja (UX)</w:t>
      </w:r>
      <w:commentRangeEnd w:id="3"/>
      <w:r>
        <w:rPr>
          <w:rStyle w:val="Pripombasklic"/>
          <w:sz w:val="32"/>
          <w:szCs w:val="32"/>
        </w:rPr>
        <w:commentReference w:id="3"/>
      </w:r>
    </w:p>
    <w:p w14:paraId="4C0956E5" w14:textId="77777777" w:rsidR="00060A6B" w:rsidRDefault="000C6F52">
      <w:pPr>
        <w:pStyle w:val="Navadensplet"/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</w:pPr>
      <w:r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  <w:t>Ciljni uporabniški scenariji:</w:t>
      </w:r>
    </w:p>
    <w:p w14:paraId="4C0956E6" w14:textId="77777777" w:rsidR="00060A6B" w:rsidRDefault="00060A6B">
      <w:pPr>
        <w:pStyle w:val="Navadensplet"/>
        <w:rPr>
          <w:rFonts w:ascii="Calibri" w:eastAsia="Calibri" w:hAnsi="Calibri" w:cs="Arial"/>
          <w:kern w:val="3"/>
          <w:sz w:val="22"/>
          <w:szCs w:val="22"/>
          <w:lang w:eastAsia="en-US"/>
        </w:rPr>
      </w:pPr>
    </w:p>
    <w:p w14:paraId="4C0956E7" w14:textId="77777777" w:rsidR="00060A6B" w:rsidRDefault="000C6F52">
      <w:pPr>
        <w:pStyle w:val="Navadensplet"/>
      </w:pPr>
      <w:r>
        <w:rPr>
          <w:rFonts w:ascii="Calibri" w:eastAsia="Calibri" w:hAnsi="Calibri" w:cs="Arial"/>
          <w:b/>
          <w:bCs/>
          <w:kern w:val="3"/>
          <w:sz w:val="22"/>
          <w:szCs w:val="22"/>
          <w:lang w:eastAsia="en-US"/>
        </w:rPr>
        <w:lastRenderedPageBreak/>
        <w:t>Uporabniški tok (opis ali diagram):</w:t>
      </w:r>
    </w:p>
    <w:p w14:paraId="4C0956E8" w14:textId="77777777" w:rsidR="00060A6B" w:rsidRDefault="00060A6B"/>
    <w:p w14:paraId="4C0956E9" w14:textId="77777777" w:rsidR="00060A6B" w:rsidRDefault="00060A6B">
      <w:pPr>
        <w:pageBreakBefore/>
      </w:pPr>
    </w:p>
    <w:p w14:paraId="4C0956EA" w14:textId="77777777" w:rsidR="00060A6B" w:rsidRDefault="000C6F52">
      <w:pPr>
        <w:pStyle w:val="Naslov1"/>
      </w:pPr>
      <w:commentRangeStart w:id="4"/>
      <w:r>
        <w:t xml:space="preserve">DNEVNIK </w:t>
      </w:r>
      <w:commentRangeEnd w:id="4"/>
      <w:r>
        <w:rPr>
          <w:rStyle w:val="Pripombasklic"/>
          <w:sz w:val="40"/>
          <w:szCs w:val="40"/>
        </w:rPr>
        <w:commentReference w:id="4"/>
      </w:r>
      <w:r>
        <w:t>UPORABE UMETNE INTELIGENCE (AI LEDGER)</w:t>
      </w:r>
    </w:p>
    <w:p w14:paraId="4C0956EB" w14:textId="77777777" w:rsidR="00060A6B" w:rsidRDefault="000C6F52">
      <w:r>
        <w:rPr>
          <w:i/>
          <w:iCs/>
        </w:rPr>
        <w:t>(ta razdelek se ponavlja – ena enota = ena pomembna uporaba AI)</w:t>
      </w:r>
    </w:p>
    <w:p w14:paraId="4C0956EC" w14:textId="77777777" w:rsidR="00060A6B" w:rsidRDefault="000C6F52">
      <w:pPr>
        <w:pStyle w:val="Naslov2"/>
      </w:pPr>
      <w:r>
        <w:t xml:space="preserve">Evidenca umetne inteligence </w:t>
      </w:r>
    </w:p>
    <w:p w14:paraId="4C0956ED" w14:textId="77777777" w:rsidR="00060A6B" w:rsidRDefault="000C6F52">
      <w:pPr>
        <w:rPr>
          <w:b/>
          <w:bCs/>
        </w:rPr>
      </w:pPr>
      <w:r>
        <w:rPr>
          <w:b/>
          <w:bCs/>
        </w:rPr>
        <w:t>Datum:</w:t>
      </w:r>
    </w:p>
    <w:p w14:paraId="4C0956EE" w14:textId="77777777" w:rsidR="00060A6B" w:rsidRDefault="000C6F52">
      <w:r>
        <w:br/>
      </w:r>
      <w:r>
        <w:rPr>
          <w:b/>
          <w:bCs/>
        </w:rPr>
        <w:t>Uporabljeno AI-orodje (ime in verzija):</w:t>
      </w:r>
    </w:p>
    <w:p w14:paraId="4C0956EF" w14:textId="77777777" w:rsidR="00060A6B" w:rsidRDefault="000C6F52">
      <w:r>
        <w:rPr>
          <w:b/>
          <w:bCs/>
        </w:rPr>
        <w:t>Namen uporabe umetne inteligence:</w:t>
      </w:r>
    </w:p>
    <w:p w14:paraId="4C0956F0" w14:textId="77777777" w:rsidR="00060A6B" w:rsidRDefault="000C6F52">
      <w:r>
        <w:rPr>
          <w:b/>
          <w:bCs/>
        </w:rPr>
        <w:t>Uporabljeni poziv (prompt):</w:t>
      </w:r>
    </w:p>
    <w:p w14:paraId="4C0956F1" w14:textId="77777777" w:rsidR="00060A6B" w:rsidRDefault="000C6F52">
      <w:r>
        <w:rPr>
          <w:b/>
          <w:bCs/>
        </w:rPr>
        <w:t>Rezultat umetne inteligence (povzetek):</w:t>
      </w:r>
    </w:p>
    <w:p w14:paraId="4C0956F2" w14:textId="77777777" w:rsidR="00060A6B" w:rsidRDefault="000C6F52">
      <w:r>
        <w:rPr>
          <w:b/>
          <w:bCs/>
        </w:rPr>
        <w:t>Kritična presoja rezultata: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ustrezen </w:t>
      </w:r>
      <w:r>
        <w:rPr>
          <w:rFonts w:ascii="Segoe UI Symbol" w:hAnsi="Segoe UI Symbol" w:cs="Segoe UI Symbol"/>
        </w:rPr>
        <w:t>☐</w:t>
      </w:r>
      <w:r>
        <w:t xml:space="preserve"> delno ustrezen </w:t>
      </w:r>
      <w:r>
        <w:rPr>
          <w:rFonts w:ascii="Segoe UI Symbol" w:hAnsi="Segoe UI Symbol" w:cs="Segoe UI Symbol"/>
        </w:rPr>
        <w:t>☐</w:t>
      </w:r>
      <w:r>
        <w:t xml:space="preserve"> neustrezen</w:t>
      </w:r>
    </w:p>
    <w:p w14:paraId="4C0956F3" w14:textId="77777777" w:rsidR="00060A6B" w:rsidRDefault="000C6F52">
      <w:r>
        <w:rPr>
          <w:b/>
          <w:bCs/>
        </w:rPr>
        <w:t>Prispevek dijakov (kaj ste naredili sami):</w:t>
      </w:r>
    </w:p>
    <w:p w14:paraId="4C0956F4" w14:textId="77777777" w:rsidR="00060A6B" w:rsidRDefault="000C6F52">
      <w:r>
        <w:rPr>
          <w:b/>
          <w:bCs/>
        </w:rPr>
        <w:t>Preverjanje in odgovorna raba: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preverjanje pravilnosti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preverjanje pristranskosti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preverjanje avtorskih pravic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varstvo podatkov</w:t>
      </w:r>
    </w:p>
    <w:p w14:paraId="4C0956F5" w14:textId="77777777" w:rsidR="00060A6B" w:rsidRDefault="000C6F52">
      <w:r>
        <w:rPr>
          <w:b/>
          <w:bCs/>
        </w:rPr>
        <w:t>Končna odločitev: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uporaba </w:t>
      </w:r>
      <w:r>
        <w:rPr>
          <w:rFonts w:ascii="Segoe UI Symbol" w:hAnsi="Segoe UI Symbol" w:cs="Segoe UI Symbol"/>
        </w:rPr>
        <w:t>☐</w:t>
      </w:r>
      <w:r>
        <w:t xml:space="preserve"> delna uporaba </w:t>
      </w:r>
      <w:r>
        <w:rPr>
          <w:rFonts w:ascii="Segoe UI Symbol" w:hAnsi="Segoe UI Symbol" w:cs="Segoe UI Symbol"/>
        </w:rPr>
        <w:t>☐</w:t>
      </w:r>
      <w:r>
        <w:t xml:space="preserve"> zavrnitev</w:t>
      </w:r>
    </w:p>
    <w:p w14:paraId="4C0956F6" w14:textId="77777777" w:rsidR="00060A6B" w:rsidRDefault="00060A6B">
      <w:pPr>
        <w:pageBreakBefore/>
      </w:pPr>
    </w:p>
    <w:p w14:paraId="4C0956F7" w14:textId="77777777" w:rsidR="00060A6B" w:rsidRDefault="000C6F52">
      <w:pPr>
        <w:pStyle w:val="Naslov1"/>
      </w:pPr>
      <w:r>
        <w:t>PODATKI IN STROJNO UČENJE (MODEL CARD)</w:t>
      </w:r>
    </w:p>
    <w:p w14:paraId="4C0956F8" w14:textId="77777777" w:rsidR="00060A6B" w:rsidRDefault="000C6F52">
      <w:pPr>
        <w:pStyle w:val="Naslov2"/>
      </w:pPr>
      <w:r>
        <w:t xml:space="preserve">Namen </w:t>
      </w:r>
      <w:commentRangeStart w:id="5"/>
      <w:r>
        <w:t>modela</w:t>
      </w:r>
      <w:commentRangeEnd w:id="5"/>
      <w:r>
        <w:rPr>
          <w:rStyle w:val="Pripombasklic"/>
          <w:sz w:val="32"/>
          <w:szCs w:val="32"/>
        </w:rPr>
        <w:commentReference w:id="5"/>
      </w:r>
    </w:p>
    <w:p w14:paraId="4C0956F9" w14:textId="77777777" w:rsidR="00060A6B" w:rsidRDefault="00060A6B"/>
    <w:p w14:paraId="4C0956FA" w14:textId="77777777" w:rsidR="00060A6B" w:rsidRDefault="000C6F52">
      <w:r>
        <w:t>Kaj model napoveduje / razvršča in zakaj?</w:t>
      </w:r>
    </w:p>
    <w:p w14:paraId="4C0956FB" w14:textId="77777777" w:rsidR="00060A6B" w:rsidRDefault="00060A6B"/>
    <w:p w14:paraId="4C0956FC" w14:textId="77777777" w:rsidR="00060A6B" w:rsidRDefault="000C6F52">
      <w:pPr>
        <w:pStyle w:val="Naslov2"/>
      </w:pPr>
      <w:commentRangeStart w:id="6"/>
      <w:r>
        <w:t>Podatki</w:t>
      </w:r>
      <w:commentRangeEnd w:id="6"/>
      <w:r>
        <w:rPr>
          <w:rStyle w:val="Pripombasklic"/>
          <w:sz w:val="32"/>
          <w:szCs w:val="32"/>
        </w:rPr>
        <w:commentReference w:id="6"/>
      </w:r>
    </w:p>
    <w:p w14:paraId="4C0956FD" w14:textId="77777777" w:rsidR="00060A6B" w:rsidRDefault="00060A6B"/>
    <w:p w14:paraId="4C0956FE" w14:textId="77777777" w:rsidR="00060A6B" w:rsidRDefault="000C6F52">
      <w:r>
        <w:t>Vir podatkov</w:t>
      </w:r>
    </w:p>
    <w:p w14:paraId="4C0956FF" w14:textId="77777777" w:rsidR="00060A6B" w:rsidRDefault="00060A6B"/>
    <w:p w14:paraId="4C095700" w14:textId="77777777" w:rsidR="00060A6B" w:rsidRDefault="000C6F52">
      <w:r>
        <w:t>Način zbiranja</w:t>
      </w:r>
    </w:p>
    <w:p w14:paraId="4C095701" w14:textId="77777777" w:rsidR="00060A6B" w:rsidRDefault="00060A6B"/>
    <w:p w14:paraId="4C095702" w14:textId="77777777" w:rsidR="00060A6B" w:rsidRDefault="000C6F52">
      <w:r>
        <w:t>Število primerov</w:t>
      </w:r>
    </w:p>
    <w:p w14:paraId="4C095703" w14:textId="77777777" w:rsidR="00060A6B" w:rsidRDefault="00060A6B"/>
    <w:p w14:paraId="4C095704" w14:textId="77777777" w:rsidR="00060A6B" w:rsidRDefault="000C6F52">
      <w:r>
        <w:t>Opis atributov</w:t>
      </w:r>
    </w:p>
    <w:p w14:paraId="4C095705" w14:textId="77777777" w:rsidR="00060A6B" w:rsidRDefault="00060A6B"/>
    <w:p w14:paraId="4C095706" w14:textId="77777777" w:rsidR="00060A6B" w:rsidRDefault="000C6F52">
      <w:r>
        <w:t>Ciljna spremenljivka</w:t>
      </w:r>
    </w:p>
    <w:p w14:paraId="4C095707" w14:textId="77777777" w:rsidR="00060A6B" w:rsidRDefault="00060A6B"/>
    <w:p w14:paraId="4C095708" w14:textId="77777777" w:rsidR="00060A6B" w:rsidRDefault="000C6F52">
      <w:r>
        <w:t>Etika in zakonitost:</w:t>
      </w:r>
    </w:p>
    <w:p w14:paraId="4C095709" w14:textId="77777777" w:rsidR="00060A6B" w:rsidRDefault="00060A6B"/>
    <w:p w14:paraId="4C09570A" w14:textId="77777777" w:rsidR="00060A6B" w:rsidRDefault="000C6F52">
      <w:pPr>
        <w:pStyle w:val="Naslov2"/>
      </w:pPr>
      <w:r>
        <w:t xml:space="preserve">Priprava </w:t>
      </w:r>
      <w:commentRangeStart w:id="7"/>
      <w:r>
        <w:t>podatkov</w:t>
      </w:r>
      <w:commentRangeEnd w:id="7"/>
      <w:r>
        <w:rPr>
          <w:rStyle w:val="Pripombasklic"/>
          <w:sz w:val="32"/>
          <w:szCs w:val="32"/>
        </w:rPr>
        <w:commentReference w:id="7"/>
      </w:r>
    </w:p>
    <w:p w14:paraId="4C09570B" w14:textId="77777777" w:rsidR="00060A6B" w:rsidRDefault="00060A6B"/>
    <w:p w14:paraId="4C09570C" w14:textId="77777777" w:rsidR="00060A6B" w:rsidRDefault="000C6F52">
      <w:r>
        <w:t>Opis čiščenja in obdelave podatkov:</w:t>
      </w:r>
    </w:p>
    <w:p w14:paraId="4C09570D" w14:textId="77777777" w:rsidR="00060A6B" w:rsidRDefault="00060A6B"/>
    <w:p w14:paraId="4C09570E" w14:textId="77777777" w:rsidR="00060A6B" w:rsidRDefault="000C6F52">
      <w:pPr>
        <w:pStyle w:val="Naslov2"/>
      </w:pPr>
      <w:commentRangeStart w:id="8"/>
      <w:r>
        <w:t>Modeliranje</w:t>
      </w:r>
      <w:commentRangeEnd w:id="8"/>
      <w:r>
        <w:rPr>
          <w:rStyle w:val="Pripombasklic"/>
          <w:sz w:val="32"/>
          <w:szCs w:val="32"/>
        </w:rPr>
        <w:commentReference w:id="8"/>
      </w:r>
      <w:r>
        <w:t xml:space="preserve"> (Orange / Python + Orange knjižnica)</w:t>
      </w:r>
    </w:p>
    <w:p w14:paraId="4C09570F" w14:textId="77777777" w:rsidR="00060A6B" w:rsidRDefault="00060A6B"/>
    <w:p w14:paraId="4C095710" w14:textId="77777777" w:rsidR="00060A6B" w:rsidRDefault="000C6F52">
      <w:r>
        <w:t>Preizkušeni modeli:</w:t>
      </w:r>
    </w:p>
    <w:p w14:paraId="4C095711" w14:textId="77777777" w:rsidR="00060A6B" w:rsidRDefault="000C6F52">
      <w:r>
        <w:t>1.</w:t>
      </w:r>
    </w:p>
    <w:p w14:paraId="4C095712" w14:textId="77777777" w:rsidR="00060A6B" w:rsidRDefault="000C6F52">
      <w:r>
        <w:t>2.</w:t>
      </w:r>
    </w:p>
    <w:p w14:paraId="4C095713" w14:textId="77777777" w:rsidR="00060A6B" w:rsidRDefault="00060A6B"/>
    <w:p w14:paraId="4C095714" w14:textId="77777777" w:rsidR="00060A6B" w:rsidRDefault="000C6F52">
      <w:r>
        <w:lastRenderedPageBreak/>
        <w:t>Izbrani model – utemeljitev:</w:t>
      </w:r>
    </w:p>
    <w:p w14:paraId="4C095715" w14:textId="77777777" w:rsidR="00060A6B" w:rsidRDefault="00060A6B"/>
    <w:p w14:paraId="4C095716" w14:textId="77777777" w:rsidR="00060A6B" w:rsidRDefault="000C6F52">
      <w:pPr>
        <w:pStyle w:val="Naslov2"/>
      </w:pPr>
      <w:commentRangeStart w:id="9"/>
      <w:r>
        <w:t>Vrednotenje</w:t>
      </w:r>
      <w:commentRangeEnd w:id="9"/>
      <w:r>
        <w:rPr>
          <w:rStyle w:val="Pripombasklic"/>
          <w:sz w:val="32"/>
          <w:szCs w:val="32"/>
        </w:rPr>
        <w:commentReference w:id="9"/>
      </w:r>
    </w:p>
    <w:p w14:paraId="4C095717" w14:textId="77777777" w:rsidR="00060A6B" w:rsidRDefault="00060A6B"/>
    <w:p w14:paraId="4C095718" w14:textId="77777777" w:rsidR="00060A6B" w:rsidRDefault="000C6F52">
      <w:r>
        <w:t>Metrike ocenjevanja</w:t>
      </w:r>
    </w:p>
    <w:p w14:paraId="4C095719" w14:textId="77777777" w:rsidR="00060A6B" w:rsidRDefault="00060A6B"/>
    <w:p w14:paraId="4C09571A" w14:textId="77777777" w:rsidR="00060A6B" w:rsidRDefault="000C6F52">
      <w:r>
        <w:t>Rezultati</w:t>
      </w:r>
    </w:p>
    <w:p w14:paraId="4C09571B" w14:textId="77777777" w:rsidR="00060A6B" w:rsidRDefault="00060A6B"/>
    <w:p w14:paraId="4C09571C" w14:textId="77777777" w:rsidR="00060A6B" w:rsidRDefault="000C6F52">
      <w:r>
        <w:t>Način validacije</w:t>
      </w:r>
    </w:p>
    <w:p w14:paraId="4C09571D" w14:textId="77777777" w:rsidR="00060A6B" w:rsidRDefault="00060A6B"/>
    <w:p w14:paraId="4C09571E" w14:textId="77777777" w:rsidR="00060A6B" w:rsidRDefault="000C6F52">
      <w:pPr>
        <w:pStyle w:val="Naslov2"/>
      </w:pPr>
      <w:commentRangeStart w:id="10"/>
      <w:r>
        <w:t>Omejitve modela</w:t>
      </w:r>
      <w:commentRangeEnd w:id="10"/>
      <w:r>
        <w:rPr>
          <w:rStyle w:val="Pripombasklic"/>
          <w:sz w:val="32"/>
          <w:szCs w:val="32"/>
        </w:rPr>
        <w:commentReference w:id="10"/>
      </w:r>
    </w:p>
    <w:p w14:paraId="4C09571F" w14:textId="77777777" w:rsidR="00060A6B" w:rsidRDefault="00060A6B"/>
    <w:p w14:paraId="4C095720" w14:textId="77777777" w:rsidR="00060A6B" w:rsidRDefault="000C6F52">
      <w:pPr>
        <w:pStyle w:val="Naslov2"/>
      </w:pPr>
      <w:r>
        <w:t xml:space="preserve">Integracija v </w:t>
      </w:r>
      <w:commentRangeStart w:id="11"/>
      <w:r>
        <w:t>aplikacijo</w:t>
      </w:r>
      <w:commentRangeEnd w:id="11"/>
      <w:r>
        <w:rPr>
          <w:rStyle w:val="Pripombasklic"/>
          <w:sz w:val="32"/>
          <w:szCs w:val="32"/>
        </w:rPr>
        <w:commentReference w:id="11"/>
      </w:r>
    </w:p>
    <w:p w14:paraId="4C095721" w14:textId="77777777" w:rsidR="00060A6B" w:rsidRDefault="00060A6B"/>
    <w:p w14:paraId="4C095722" w14:textId="77777777" w:rsidR="00060A6B" w:rsidRDefault="000C6F52">
      <w:r>
        <w:t>Kako je model povezan s spletno aplikacijo?</w:t>
      </w:r>
    </w:p>
    <w:p w14:paraId="4C095723" w14:textId="77777777" w:rsidR="00060A6B" w:rsidRDefault="00060A6B">
      <w:pPr>
        <w:pageBreakBefore/>
      </w:pPr>
    </w:p>
    <w:p w14:paraId="4C095724" w14:textId="77777777" w:rsidR="00060A6B" w:rsidRDefault="000C6F52">
      <w:pPr>
        <w:pStyle w:val="Naslov1"/>
      </w:pPr>
      <w:r>
        <w:t>RAZVOJ SPLETNE APLIKACIJE</w:t>
      </w:r>
    </w:p>
    <w:p w14:paraId="4C095725" w14:textId="77777777" w:rsidR="00060A6B" w:rsidRDefault="000C6F52">
      <w:pPr>
        <w:pStyle w:val="Naslov2"/>
      </w:pPr>
      <w:r>
        <w:t xml:space="preserve">Tehnični </w:t>
      </w:r>
      <w:commentRangeStart w:id="12"/>
      <w:r>
        <w:t>opis</w:t>
      </w:r>
      <w:commentRangeEnd w:id="12"/>
      <w:r>
        <w:rPr>
          <w:rStyle w:val="Pripombasklic"/>
          <w:sz w:val="32"/>
          <w:szCs w:val="32"/>
        </w:rPr>
        <w:commentReference w:id="12"/>
      </w:r>
    </w:p>
    <w:p w14:paraId="4C095726" w14:textId="77777777" w:rsidR="00060A6B" w:rsidRDefault="000C6F52">
      <w:pPr>
        <w:numPr>
          <w:ilvl w:val="0"/>
          <w:numId w:val="17"/>
        </w:numPr>
      </w:pPr>
      <w:r>
        <w:t>Uporabljene tehnologije</w:t>
      </w:r>
    </w:p>
    <w:p w14:paraId="4C095727" w14:textId="77777777" w:rsidR="00060A6B" w:rsidRDefault="000C6F52">
      <w:pPr>
        <w:numPr>
          <w:ilvl w:val="0"/>
          <w:numId w:val="17"/>
        </w:numPr>
      </w:pPr>
      <w:r>
        <w:t>Arhitektura aplikacije</w:t>
      </w:r>
    </w:p>
    <w:p w14:paraId="4C095728" w14:textId="77777777" w:rsidR="00060A6B" w:rsidRDefault="000C6F52">
      <w:pPr>
        <w:numPr>
          <w:ilvl w:val="0"/>
          <w:numId w:val="17"/>
        </w:numPr>
      </w:pPr>
      <w:r>
        <w:t>Ključni moduli</w:t>
      </w:r>
    </w:p>
    <w:p w14:paraId="4C095729" w14:textId="77777777" w:rsidR="00060A6B" w:rsidRDefault="000C6F52">
      <w:pPr>
        <w:pStyle w:val="Naslov2"/>
      </w:pPr>
      <w:r>
        <w:t xml:space="preserve">Različice </w:t>
      </w:r>
      <w:commentRangeStart w:id="13"/>
      <w:r>
        <w:t>prototipa</w:t>
      </w:r>
      <w:commentRangeEnd w:id="13"/>
      <w:r>
        <w:rPr>
          <w:rStyle w:val="Pripombasklic"/>
          <w:sz w:val="32"/>
          <w:szCs w:val="32"/>
        </w:rPr>
        <w:commentReference w:id="13"/>
      </w:r>
    </w:p>
    <w:tbl>
      <w:tblPr>
        <w:tblW w:w="9024" w:type="dxa"/>
        <w:tblInd w:w="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111"/>
        <w:gridCol w:w="2141"/>
        <w:gridCol w:w="4941"/>
      </w:tblGrid>
      <w:tr w:rsidR="003C0456" w14:paraId="4C09572D" w14:textId="77777777" w:rsidTr="003C0456">
        <w:tblPrEx>
          <w:tblCellMar>
            <w:top w:w="0" w:type="dxa"/>
            <w:bottom w:w="0" w:type="dxa"/>
          </w:tblCellMar>
        </w:tblPrEx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2A" w14:textId="77777777" w:rsidR="003C0456" w:rsidRDefault="003C045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Verzija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2B" w14:textId="5324D495" w:rsidR="003C0456" w:rsidRDefault="003C045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E7186" w14:textId="79C197D3" w:rsidR="003C0456" w:rsidRDefault="003C045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Dijak, ki je prispeval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2C" w14:textId="63D9C383" w:rsidR="003C0456" w:rsidRDefault="003C045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Ključne spremembe</w:t>
            </w:r>
          </w:p>
        </w:tc>
      </w:tr>
      <w:tr w:rsidR="003C0456" w14:paraId="4C095731" w14:textId="77777777" w:rsidTr="003C0456">
        <w:tblPrEx>
          <w:tblCellMar>
            <w:top w:w="0" w:type="dxa"/>
            <w:bottom w:w="0" w:type="dxa"/>
          </w:tblCellMar>
        </w:tblPrEx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2E" w14:textId="77777777" w:rsidR="003C0456" w:rsidRDefault="003C0456">
            <w:pPr>
              <w:spacing w:after="0" w:line="240" w:lineRule="auto"/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2F" w14:textId="77777777" w:rsidR="003C0456" w:rsidRDefault="003C0456">
            <w:pPr>
              <w:spacing w:after="0" w:line="240" w:lineRule="auto"/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23DD" w14:textId="77777777" w:rsidR="003C0456" w:rsidRDefault="003C0456">
            <w:pPr>
              <w:spacing w:after="0" w:line="240" w:lineRule="auto"/>
            </w:pP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0" w14:textId="74C601F6" w:rsidR="003C0456" w:rsidRDefault="003C0456">
            <w:pPr>
              <w:spacing w:after="0" w:line="240" w:lineRule="auto"/>
            </w:pPr>
          </w:p>
        </w:tc>
      </w:tr>
      <w:tr w:rsidR="003C0456" w14:paraId="4C095735" w14:textId="77777777" w:rsidTr="003C0456">
        <w:tblPrEx>
          <w:tblCellMar>
            <w:top w:w="0" w:type="dxa"/>
            <w:bottom w:w="0" w:type="dxa"/>
          </w:tblCellMar>
        </w:tblPrEx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2" w14:textId="77777777" w:rsidR="003C0456" w:rsidRDefault="003C0456">
            <w:pPr>
              <w:spacing w:after="0" w:line="240" w:lineRule="auto"/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3" w14:textId="77777777" w:rsidR="003C0456" w:rsidRDefault="003C0456">
            <w:pPr>
              <w:spacing w:after="0" w:line="240" w:lineRule="auto"/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FEB5" w14:textId="77777777" w:rsidR="003C0456" w:rsidRDefault="003C0456">
            <w:pPr>
              <w:spacing w:after="0" w:line="240" w:lineRule="auto"/>
            </w:pP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4" w14:textId="7CDACBE5" w:rsidR="003C0456" w:rsidRDefault="003C0456">
            <w:pPr>
              <w:spacing w:after="0" w:line="240" w:lineRule="auto"/>
            </w:pPr>
          </w:p>
        </w:tc>
      </w:tr>
      <w:tr w:rsidR="003C0456" w14:paraId="4C095739" w14:textId="77777777" w:rsidTr="003C0456">
        <w:tblPrEx>
          <w:tblCellMar>
            <w:top w:w="0" w:type="dxa"/>
            <w:bottom w:w="0" w:type="dxa"/>
          </w:tblCellMar>
        </w:tblPrEx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6" w14:textId="77777777" w:rsidR="003C0456" w:rsidRDefault="003C0456">
            <w:pPr>
              <w:spacing w:after="0" w:line="240" w:lineRule="auto"/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7" w14:textId="77777777" w:rsidR="003C0456" w:rsidRDefault="003C0456">
            <w:pPr>
              <w:spacing w:after="0" w:line="240" w:lineRule="auto"/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3EEC" w14:textId="77777777" w:rsidR="003C0456" w:rsidRDefault="003C0456">
            <w:pPr>
              <w:spacing w:after="0" w:line="240" w:lineRule="auto"/>
            </w:pP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8" w14:textId="035462F7" w:rsidR="003C0456" w:rsidRDefault="003C0456">
            <w:pPr>
              <w:spacing w:after="0" w:line="240" w:lineRule="auto"/>
            </w:pPr>
          </w:p>
        </w:tc>
      </w:tr>
      <w:tr w:rsidR="003C0456" w14:paraId="4C09573D" w14:textId="77777777" w:rsidTr="003C0456">
        <w:tblPrEx>
          <w:tblCellMar>
            <w:top w:w="0" w:type="dxa"/>
            <w:bottom w:w="0" w:type="dxa"/>
          </w:tblCellMar>
        </w:tblPrEx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A" w14:textId="77777777" w:rsidR="003C0456" w:rsidRDefault="003C0456">
            <w:pPr>
              <w:spacing w:after="0" w:line="240" w:lineRule="auto"/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B" w14:textId="77777777" w:rsidR="003C0456" w:rsidRDefault="003C0456">
            <w:pPr>
              <w:spacing w:after="0" w:line="240" w:lineRule="auto"/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9A2B" w14:textId="77777777" w:rsidR="003C0456" w:rsidRDefault="003C0456">
            <w:pPr>
              <w:spacing w:after="0" w:line="240" w:lineRule="auto"/>
            </w:pP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C" w14:textId="622BCF7B" w:rsidR="003C0456" w:rsidRDefault="003C0456">
            <w:pPr>
              <w:spacing w:after="0" w:line="240" w:lineRule="auto"/>
            </w:pPr>
          </w:p>
        </w:tc>
      </w:tr>
      <w:tr w:rsidR="003C0456" w14:paraId="4C095741" w14:textId="77777777" w:rsidTr="003C0456">
        <w:tblPrEx>
          <w:tblCellMar>
            <w:top w:w="0" w:type="dxa"/>
            <w:bottom w:w="0" w:type="dxa"/>
          </w:tblCellMar>
        </w:tblPrEx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E" w14:textId="77777777" w:rsidR="003C0456" w:rsidRDefault="003C0456">
            <w:pPr>
              <w:spacing w:after="0" w:line="240" w:lineRule="auto"/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3F" w14:textId="77777777" w:rsidR="003C0456" w:rsidRDefault="003C0456">
            <w:pPr>
              <w:spacing w:after="0" w:line="240" w:lineRule="auto"/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A45D" w14:textId="77777777" w:rsidR="003C0456" w:rsidRDefault="003C0456">
            <w:pPr>
              <w:spacing w:after="0" w:line="240" w:lineRule="auto"/>
            </w:pP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40" w14:textId="7BFE4074" w:rsidR="003C0456" w:rsidRDefault="003C0456">
            <w:pPr>
              <w:spacing w:after="0" w:line="240" w:lineRule="auto"/>
            </w:pPr>
          </w:p>
        </w:tc>
      </w:tr>
      <w:tr w:rsidR="003C0456" w14:paraId="4C095745" w14:textId="77777777" w:rsidTr="003C0456">
        <w:tblPrEx>
          <w:tblCellMar>
            <w:top w:w="0" w:type="dxa"/>
            <w:bottom w:w="0" w:type="dxa"/>
          </w:tblCellMar>
        </w:tblPrEx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42" w14:textId="77777777" w:rsidR="003C0456" w:rsidRDefault="003C0456">
            <w:pPr>
              <w:spacing w:after="0" w:line="240" w:lineRule="auto"/>
            </w:pP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43" w14:textId="77777777" w:rsidR="003C0456" w:rsidRDefault="003C0456">
            <w:pPr>
              <w:spacing w:after="0" w:line="240" w:lineRule="auto"/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E6C2" w14:textId="77777777" w:rsidR="003C0456" w:rsidRDefault="003C0456">
            <w:pPr>
              <w:spacing w:after="0" w:line="240" w:lineRule="auto"/>
            </w:pP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44" w14:textId="47DD784C" w:rsidR="003C0456" w:rsidRDefault="003C0456">
            <w:pPr>
              <w:spacing w:after="0" w:line="240" w:lineRule="auto"/>
            </w:pPr>
          </w:p>
        </w:tc>
      </w:tr>
    </w:tbl>
    <w:p w14:paraId="4C095746" w14:textId="77777777" w:rsidR="00060A6B" w:rsidRDefault="00060A6B"/>
    <w:p w14:paraId="4C095747" w14:textId="77777777" w:rsidR="00060A6B" w:rsidRDefault="00060A6B">
      <w:pPr>
        <w:pageBreakBefore/>
      </w:pPr>
    </w:p>
    <w:p w14:paraId="4C095748" w14:textId="77777777" w:rsidR="00060A6B" w:rsidRDefault="000C6F52">
      <w:pPr>
        <w:pStyle w:val="Naslov1"/>
      </w:pPr>
      <w:r>
        <w:t>NAČRT IN IZVEDBA TESTIRANJA (TEST PLAN)</w:t>
      </w:r>
    </w:p>
    <w:p w14:paraId="4C095749" w14:textId="77777777" w:rsidR="00060A6B" w:rsidRDefault="000C6F52">
      <w:pPr>
        <w:pStyle w:val="Naslov2"/>
      </w:pPr>
      <w:r>
        <w:t xml:space="preserve">Cilji </w:t>
      </w:r>
      <w:commentRangeStart w:id="14"/>
      <w:r>
        <w:t>testiranja</w:t>
      </w:r>
      <w:commentRangeEnd w:id="14"/>
      <w:r>
        <w:rPr>
          <w:rStyle w:val="Pripombasklic"/>
          <w:sz w:val="32"/>
          <w:szCs w:val="32"/>
        </w:rPr>
        <w:commentReference w:id="14"/>
      </w:r>
    </w:p>
    <w:p w14:paraId="4C09574A" w14:textId="77777777" w:rsidR="00060A6B" w:rsidRDefault="00060A6B"/>
    <w:p w14:paraId="4C09574B" w14:textId="77777777" w:rsidR="00060A6B" w:rsidRDefault="000C6F52">
      <w:pPr>
        <w:pStyle w:val="Naslov2"/>
      </w:pPr>
      <w:r>
        <w:t xml:space="preserve">Ciljna skupina </w:t>
      </w:r>
      <w:commentRangeStart w:id="15"/>
      <w:r>
        <w:t>uporabnikov</w:t>
      </w:r>
      <w:commentRangeEnd w:id="15"/>
      <w:r>
        <w:rPr>
          <w:rStyle w:val="Pripombasklic"/>
          <w:sz w:val="32"/>
          <w:szCs w:val="32"/>
        </w:rPr>
        <w:commentReference w:id="15"/>
      </w:r>
    </w:p>
    <w:p w14:paraId="4C09574C" w14:textId="77777777" w:rsidR="00060A6B" w:rsidRDefault="00060A6B"/>
    <w:p w14:paraId="4C09574D" w14:textId="77777777" w:rsidR="00060A6B" w:rsidRDefault="000C6F52">
      <w:pPr>
        <w:pStyle w:val="Naslov2"/>
      </w:pPr>
      <w:r>
        <w:t xml:space="preserve">Metode </w:t>
      </w:r>
      <w:commentRangeStart w:id="16"/>
      <w:r>
        <w:t>testiranja</w:t>
      </w:r>
      <w:commentRangeEnd w:id="16"/>
      <w:r>
        <w:rPr>
          <w:rStyle w:val="Pripombasklic"/>
          <w:sz w:val="32"/>
          <w:szCs w:val="32"/>
        </w:rPr>
        <w:commentReference w:id="16"/>
      </w:r>
    </w:p>
    <w:p w14:paraId="4C09574E" w14:textId="77777777" w:rsidR="00060A6B" w:rsidRDefault="000C6F52">
      <w:r>
        <w:rPr>
          <w:rFonts w:ascii="Segoe UI Symbol" w:hAnsi="Segoe UI Symbol" w:cs="Segoe UI Symbol"/>
        </w:rPr>
        <w:t>☐</w:t>
      </w:r>
      <w:r>
        <w:t xml:space="preserve"> intervju </w:t>
      </w:r>
      <w:r>
        <w:rPr>
          <w:rFonts w:ascii="Segoe UI Symbol" w:hAnsi="Segoe UI Symbol" w:cs="Segoe UI Symbol"/>
        </w:rPr>
        <w:t>☐</w:t>
      </w:r>
      <w:r>
        <w:t xml:space="preserve"> anketa </w:t>
      </w:r>
      <w:r>
        <w:rPr>
          <w:rFonts w:ascii="Segoe UI Symbol" w:hAnsi="Segoe UI Symbol" w:cs="Segoe UI Symbol"/>
        </w:rPr>
        <w:t>☐</w:t>
      </w:r>
      <w:r>
        <w:t xml:space="preserve"> opazovanje</w:t>
      </w:r>
    </w:p>
    <w:p w14:paraId="4C09574F" w14:textId="77777777" w:rsidR="00060A6B" w:rsidRDefault="00060A6B"/>
    <w:p w14:paraId="4C095750" w14:textId="77777777" w:rsidR="00060A6B" w:rsidRDefault="000C6F52">
      <w:pPr>
        <w:pStyle w:val="Naslov2"/>
      </w:pPr>
      <w:commentRangeStart w:id="17"/>
      <w:r>
        <w:t>Intervjuji (min. 5)</w:t>
      </w:r>
      <w:commentRangeEnd w:id="17"/>
      <w:r>
        <w:rPr>
          <w:rStyle w:val="Pripombasklic"/>
          <w:sz w:val="32"/>
          <w:szCs w:val="32"/>
        </w:rPr>
        <w:commentReference w:id="17"/>
      </w:r>
    </w:p>
    <w:p w14:paraId="4C095751" w14:textId="77777777" w:rsidR="00060A6B" w:rsidRDefault="00060A6B"/>
    <w:p w14:paraId="4C095752" w14:textId="77777777" w:rsidR="00060A6B" w:rsidRDefault="000C6F52">
      <w:r>
        <w:t>Število izvedenih:</w:t>
      </w:r>
    </w:p>
    <w:p w14:paraId="4C095753" w14:textId="77777777" w:rsidR="00060A6B" w:rsidRDefault="00060A6B"/>
    <w:p w14:paraId="4C095754" w14:textId="77777777" w:rsidR="00060A6B" w:rsidRDefault="000C6F52">
      <w:r>
        <w:t>Ključne teme in citati:</w:t>
      </w:r>
    </w:p>
    <w:p w14:paraId="4C095755" w14:textId="77777777" w:rsidR="00060A6B" w:rsidRDefault="00060A6B"/>
    <w:p w14:paraId="4C095756" w14:textId="77777777" w:rsidR="00060A6B" w:rsidRDefault="000C6F52">
      <w:pPr>
        <w:pStyle w:val="Naslov2"/>
      </w:pPr>
      <w:commentRangeStart w:id="18"/>
      <w:r>
        <w:t>Ankete (min. 30)</w:t>
      </w:r>
      <w:commentRangeEnd w:id="18"/>
      <w:r>
        <w:rPr>
          <w:rStyle w:val="Pripombasklic"/>
          <w:sz w:val="32"/>
          <w:szCs w:val="32"/>
        </w:rPr>
        <w:commentReference w:id="18"/>
      </w:r>
    </w:p>
    <w:p w14:paraId="4C095757" w14:textId="77777777" w:rsidR="00060A6B" w:rsidRDefault="00060A6B"/>
    <w:p w14:paraId="4C095758" w14:textId="77777777" w:rsidR="00060A6B" w:rsidRDefault="000C6F52">
      <w:r>
        <w:t>Število sodelujočih:</w:t>
      </w:r>
    </w:p>
    <w:p w14:paraId="4C095759" w14:textId="77777777" w:rsidR="00060A6B" w:rsidRDefault="00060A6B"/>
    <w:p w14:paraId="4C09575A" w14:textId="77777777" w:rsidR="00060A6B" w:rsidRDefault="000C6F52">
      <w:r>
        <w:t>Povzetek rezultatov:</w:t>
      </w:r>
    </w:p>
    <w:p w14:paraId="4C09575B" w14:textId="77777777" w:rsidR="00060A6B" w:rsidRDefault="00060A6B"/>
    <w:p w14:paraId="4C09575C" w14:textId="77777777" w:rsidR="00060A6B" w:rsidRDefault="000C6F52">
      <w:pPr>
        <w:pStyle w:val="Naslov2"/>
      </w:pPr>
      <w:commentRangeStart w:id="19"/>
      <w:r>
        <w:t>Ključne ugotovitve</w:t>
      </w:r>
      <w:commentRangeEnd w:id="19"/>
      <w:r>
        <w:rPr>
          <w:rStyle w:val="Pripombasklic"/>
          <w:sz w:val="32"/>
          <w:szCs w:val="32"/>
        </w:rPr>
        <w:commentReference w:id="19"/>
      </w:r>
    </w:p>
    <w:p w14:paraId="4C09575D" w14:textId="77777777" w:rsidR="00060A6B" w:rsidRDefault="00060A6B"/>
    <w:p w14:paraId="4C09575E" w14:textId="77777777" w:rsidR="00060A6B" w:rsidRDefault="00060A6B">
      <w:pPr>
        <w:pageBreakBefore/>
      </w:pPr>
    </w:p>
    <w:p w14:paraId="4C09575F" w14:textId="77777777" w:rsidR="00060A6B" w:rsidRDefault="000C6F52">
      <w:pPr>
        <w:pStyle w:val="Naslov1"/>
      </w:pPr>
      <w:r>
        <w:t xml:space="preserve">DNEVNIK SPREMEMB </w:t>
      </w:r>
      <w:commentRangeStart w:id="20"/>
      <w:r>
        <w:t>(CHANGE LOG)</w:t>
      </w:r>
      <w:commentRangeEnd w:id="20"/>
      <w:r>
        <w:rPr>
          <w:rStyle w:val="Pripombasklic"/>
          <w:sz w:val="40"/>
          <w:szCs w:val="40"/>
        </w:rPr>
        <w:commentReference w:id="20"/>
      </w:r>
    </w:p>
    <w:p w14:paraId="4C095760" w14:textId="77777777" w:rsidR="00060A6B" w:rsidRDefault="000C6F52">
      <w:r>
        <w:t>(ponavlja se za vsako večjo spremembo)</w:t>
      </w:r>
    </w:p>
    <w:p w14:paraId="4C095761" w14:textId="77777777" w:rsidR="00060A6B" w:rsidRDefault="000C6F52">
      <w:r>
        <w:t>SPREMEMBA št. ___</w:t>
      </w:r>
    </w:p>
    <w:p w14:paraId="4C095762" w14:textId="77777777" w:rsidR="00060A6B" w:rsidRDefault="00060A6B"/>
    <w:p w14:paraId="4C095763" w14:textId="77777777" w:rsidR="00060A6B" w:rsidRDefault="000C6F52">
      <w:r>
        <w:t>Povod:</w:t>
      </w:r>
    </w:p>
    <w:p w14:paraId="4C095764" w14:textId="77777777" w:rsidR="00060A6B" w:rsidRDefault="000C6F52">
      <w:r>
        <w:rPr>
          <w:rFonts w:ascii="Segoe UI Symbol" w:hAnsi="Segoe UI Symbol" w:cs="Segoe UI Symbol"/>
        </w:rPr>
        <w:t>☐</w:t>
      </w:r>
      <w:r>
        <w:t xml:space="preserve"> povratna informacija </w:t>
      </w:r>
      <w:r>
        <w:rPr>
          <w:rFonts w:ascii="Segoe UI Symbol" w:hAnsi="Segoe UI Symbol" w:cs="Segoe UI Symbol"/>
        </w:rPr>
        <w:t>☐</w:t>
      </w:r>
      <w:r>
        <w:t xml:space="preserve"> testiranje </w:t>
      </w:r>
      <w:r>
        <w:rPr>
          <w:rFonts w:ascii="Segoe UI Symbol" w:hAnsi="Segoe UI Symbol" w:cs="Segoe UI Symbol"/>
        </w:rPr>
        <w:t>☐</w:t>
      </w:r>
      <w:r>
        <w:t xml:space="preserve"> tehni</w:t>
      </w:r>
      <w:r>
        <w:rPr>
          <w:rFonts w:cs="Calibri"/>
        </w:rPr>
        <w:t>č</w:t>
      </w:r>
      <w:r>
        <w:t>ni razlog</w:t>
      </w:r>
    </w:p>
    <w:p w14:paraId="4C095765" w14:textId="77777777" w:rsidR="00060A6B" w:rsidRDefault="00060A6B"/>
    <w:p w14:paraId="4C095766" w14:textId="77777777" w:rsidR="00060A6B" w:rsidRDefault="000C6F52">
      <w:r>
        <w:t>Opis težave:</w:t>
      </w:r>
    </w:p>
    <w:p w14:paraId="4C095767" w14:textId="77777777" w:rsidR="00060A6B" w:rsidRDefault="00060A6B"/>
    <w:p w14:paraId="4C095768" w14:textId="77777777" w:rsidR="00060A6B" w:rsidRDefault="000C6F52">
      <w:r>
        <w:t>Dokaz:</w:t>
      </w:r>
    </w:p>
    <w:p w14:paraId="4C095769" w14:textId="77777777" w:rsidR="00060A6B" w:rsidRDefault="00060A6B"/>
    <w:p w14:paraId="4C09576A" w14:textId="77777777" w:rsidR="00060A6B" w:rsidRDefault="000C6F52">
      <w:r>
        <w:t>Izvedena sprememba:</w:t>
      </w:r>
    </w:p>
    <w:p w14:paraId="4C09576B" w14:textId="77777777" w:rsidR="00060A6B" w:rsidRDefault="00060A6B"/>
    <w:p w14:paraId="4C09576C" w14:textId="77777777" w:rsidR="00060A6B" w:rsidRDefault="000C6F52">
      <w:r>
        <w:t>Učinek spremembe:</w:t>
      </w:r>
    </w:p>
    <w:p w14:paraId="4C09576D" w14:textId="77777777" w:rsidR="00060A6B" w:rsidRDefault="00060A6B"/>
    <w:p w14:paraId="4C09576E" w14:textId="77777777" w:rsidR="00060A6B" w:rsidRDefault="00060A6B">
      <w:pPr>
        <w:pageBreakBefore/>
      </w:pPr>
    </w:p>
    <w:p w14:paraId="4C09576F" w14:textId="77777777" w:rsidR="00060A6B" w:rsidRDefault="000C6F52">
      <w:pPr>
        <w:pStyle w:val="Naslov1"/>
      </w:pPr>
      <w:r>
        <w:t xml:space="preserve">TRŽNA </w:t>
      </w:r>
      <w:commentRangeStart w:id="21"/>
      <w:r>
        <w:t>ANALIZA</w:t>
      </w:r>
      <w:commentRangeEnd w:id="21"/>
      <w:r>
        <w:rPr>
          <w:rStyle w:val="Pripombasklic"/>
          <w:sz w:val="40"/>
          <w:szCs w:val="40"/>
        </w:rPr>
        <w:commentReference w:id="21"/>
      </w:r>
    </w:p>
    <w:p w14:paraId="4C095770" w14:textId="77777777" w:rsidR="00060A6B" w:rsidRDefault="000C6F52">
      <w:pPr>
        <w:pStyle w:val="Naslov2"/>
      </w:pPr>
      <w:r>
        <w:t xml:space="preserve">Ciljni </w:t>
      </w:r>
      <w:commentRangeStart w:id="22"/>
      <w:r>
        <w:t>segmenti</w:t>
      </w:r>
      <w:commentRangeEnd w:id="22"/>
      <w:r>
        <w:rPr>
          <w:rStyle w:val="Pripombasklic"/>
          <w:sz w:val="32"/>
          <w:szCs w:val="32"/>
        </w:rPr>
        <w:commentReference w:id="22"/>
      </w:r>
    </w:p>
    <w:p w14:paraId="4C095771" w14:textId="77777777" w:rsidR="00060A6B" w:rsidRDefault="00060A6B"/>
    <w:p w14:paraId="4C095772" w14:textId="77777777" w:rsidR="00060A6B" w:rsidRDefault="000C6F52">
      <w:pPr>
        <w:pStyle w:val="Naslov2"/>
      </w:pPr>
      <w:commentRangeStart w:id="23"/>
      <w:r>
        <w:t>Konkurenca</w:t>
      </w:r>
      <w:commentRangeEnd w:id="23"/>
      <w:r>
        <w:rPr>
          <w:rStyle w:val="Pripombasklic"/>
          <w:sz w:val="32"/>
          <w:szCs w:val="32"/>
        </w:rPr>
        <w:commentReference w:id="23"/>
      </w:r>
    </w:p>
    <w:tbl>
      <w:tblPr>
        <w:tblW w:w="9024" w:type="dxa"/>
        <w:tblInd w:w="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09"/>
        <w:gridCol w:w="3004"/>
      </w:tblGrid>
      <w:tr w:rsidR="00060A6B" w14:paraId="4C095776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3" w14:textId="77777777" w:rsidR="00060A6B" w:rsidRDefault="000C6F52">
            <w:pPr>
              <w:spacing w:after="0" w:line="240" w:lineRule="auto"/>
            </w:pPr>
            <w:r>
              <w:t>Konkurent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4" w14:textId="77777777" w:rsidR="00060A6B" w:rsidRDefault="000C6F52">
            <w:pPr>
              <w:spacing w:after="0" w:line="240" w:lineRule="auto"/>
            </w:pPr>
            <w:r>
              <w:t>Prednosti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5" w14:textId="77777777" w:rsidR="00060A6B" w:rsidRDefault="000C6F52">
            <w:pPr>
              <w:spacing w:after="0" w:line="240" w:lineRule="auto"/>
            </w:pPr>
            <w:r>
              <w:t>Slabosti</w:t>
            </w:r>
          </w:p>
        </w:tc>
      </w:tr>
      <w:tr w:rsidR="00060A6B" w14:paraId="4C09577A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7" w14:textId="77777777" w:rsidR="00060A6B" w:rsidRDefault="00060A6B">
            <w:pPr>
              <w:spacing w:after="0" w:line="240" w:lineRule="auto"/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8" w14:textId="77777777" w:rsidR="00060A6B" w:rsidRDefault="00060A6B">
            <w:pPr>
              <w:spacing w:after="0" w:line="240" w:lineRule="auto"/>
            </w:pP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9" w14:textId="77777777" w:rsidR="00060A6B" w:rsidRDefault="00060A6B">
            <w:pPr>
              <w:spacing w:after="0" w:line="240" w:lineRule="auto"/>
            </w:pPr>
          </w:p>
        </w:tc>
      </w:tr>
      <w:tr w:rsidR="00060A6B" w14:paraId="4C09577E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B" w14:textId="77777777" w:rsidR="00060A6B" w:rsidRDefault="00060A6B">
            <w:pPr>
              <w:spacing w:after="0" w:line="240" w:lineRule="auto"/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C" w14:textId="77777777" w:rsidR="00060A6B" w:rsidRDefault="00060A6B">
            <w:pPr>
              <w:spacing w:after="0" w:line="240" w:lineRule="auto"/>
            </w:pP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D" w14:textId="77777777" w:rsidR="00060A6B" w:rsidRDefault="00060A6B">
            <w:pPr>
              <w:spacing w:after="0" w:line="240" w:lineRule="auto"/>
            </w:pPr>
          </w:p>
        </w:tc>
      </w:tr>
      <w:tr w:rsidR="00060A6B" w14:paraId="4C095782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7F" w14:textId="77777777" w:rsidR="00060A6B" w:rsidRDefault="00060A6B">
            <w:pPr>
              <w:spacing w:after="0" w:line="240" w:lineRule="auto"/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80" w14:textId="77777777" w:rsidR="00060A6B" w:rsidRDefault="00060A6B">
            <w:pPr>
              <w:spacing w:after="0" w:line="240" w:lineRule="auto"/>
            </w:pP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81" w14:textId="77777777" w:rsidR="00060A6B" w:rsidRDefault="00060A6B">
            <w:pPr>
              <w:spacing w:after="0" w:line="240" w:lineRule="auto"/>
            </w:pPr>
          </w:p>
        </w:tc>
      </w:tr>
      <w:tr w:rsidR="00060A6B" w14:paraId="4C095786" w14:textId="77777777">
        <w:tblPrEx>
          <w:tblCellMar>
            <w:top w:w="0" w:type="dxa"/>
            <w:bottom w:w="0" w:type="dxa"/>
          </w:tblCellMar>
        </w:tblPrEx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83" w14:textId="77777777" w:rsidR="00060A6B" w:rsidRDefault="00060A6B">
            <w:pPr>
              <w:spacing w:after="0" w:line="240" w:lineRule="auto"/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84" w14:textId="77777777" w:rsidR="00060A6B" w:rsidRDefault="00060A6B">
            <w:pPr>
              <w:spacing w:after="0" w:line="240" w:lineRule="auto"/>
            </w:pP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95785" w14:textId="77777777" w:rsidR="00060A6B" w:rsidRDefault="00060A6B">
            <w:pPr>
              <w:spacing w:after="0" w:line="240" w:lineRule="auto"/>
            </w:pPr>
          </w:p>
        </w:tc>
      </w:tr>
    </w:tbl>
    <w:p w14:paraId="4C095787" w14:textId="77777777" w:rsidR="00060A6B" w:rsidRDefault="00060A6B"/>
    <w:p w14:paraId="4C095788" w14:textId="77777777" w:rsidR="00060A6B" w:rsidRDefault="000C6F52">
      <w:pPr>
        <w:pStyle w:val="Naslov2"/>
      </w:pPr>
      <w:commentRangeStart w:id="24"/>
      <w:r>
        <w:t>Diferenciacija in vrednost</w:t>
      </w:r>
      <w:commentRangeEnd w:id="24"/>
      <w:r>
        <w:rPr>
          <w:rStyle w:val="Pripombasklic"/>
          <w:sz w:val="32"/>
          <w:szCs w:val="32"/>
        </w:rPr>
        <w:commentReference w:id="24"/>
      </w:r>
    </w:p>
    <w:p w14:paraId="4C095789" w14:textId="77777777" w:rsidR="00060A6B" w:rsidRDefault="00060A6B"/>
    <w:p w14:paraId="4C09578A" w14:textId="77777777" w:rsidR="00060A6B" w:rsidRDefault="00060A6B">
      <w:pPr>
        <w:pageBreakBefore/>
      </w:pPr>
    </w:p>
    <w:p w14:paraId="4C09578B" w14:textId="77777777" w:rsidR="00060A6B" w:rsidRDefault="000C6F52">
      <w:pPr>
        <w:pStyle w:val="Naslov1"/>
      </w:pPr>
      <w:r>
        <w:t>REFLEKSIJA IN UČENJE</w:t>
      </w:r>
    </w:p>
    <w:p w14:paraId="4C09578C" w14:textId="77777777" w:rsidR="00060A6B" w:rsidRDefault="000C6F52">
      <w:pPr>
        <w:pStyle w:val="Naslov2"/>
      </w:pPr>
      <w:r>
        <w:t xml:space="preserve">Kaj smo se </w:t>
      </w:r>
      <w:commentRangeStart w:id="25"/>
      <w:r>
        <w:t>naučili?</w:t>
      </w:r>
      <w:commentRangeEnd w:id="25"/>
      <w:r>
        <w:rPr>
          <w:rStyle w:val="Pripombasklic"/>
          <w:sz w:val="32"/>
          <w:szCs w:val="32"/>
        </w:rPr>
        <w:commentReference w:id="25"/>
      </w:r>
    </w:p>
    <w:p w14:paraId="4C09578D" w14:textId="77777777" w:rsidR="00060A6B" w:rsidRDefault="00060A6B"/>
    <w:p w14:paraId="4C09578E" w14:textId="77777777" w:rsidR="00060A6B" w:rsidRDefault="000C6F52">
      <w:r>
        <w:t>Kaj smo se naučili razvoju produkta?</w:t>
      </w:r>
    </w:p>
    <w:p w14:paraId="4C09578F" w14:textId="77777777" w:rsidR="00060A6B" w:rsidRDefault="00060A6B"/>
    <w:p w14:paraId="4C095790" w14:textId="77777777" w:rsidR="00060A6B" w:rsidRDefault="000C6F52">
      <w:r>
        <w:t>Kaj smo se naučili uporabi umetne inteligence?</w:t>
      </w:r>
    </w:p>
    <w:p w14:paraId="4C095791" w14:textId="77777777" w:rsidR="00060A6B" w:rsidRDefault="00060A6B"/>
    <w:p w14:paraId="4C095792" w14:textId="77777777" w:rsidR="00060A6B" w:rsidRDefault="000C6F52">
      <w:r>
        <w:t>Kaj smo se naučili delu z uporabniki?</w:t>
      </w:r>
    </w:p>
    <w:p w14:paraId="4C095793" w14:textId="77777777" w:rsidR="00060A6B" w:rsidRDefault="00060A6B"/>
    <w:p w14:paraId="4C095794" w14:textId="77777777" w:rsidR="00060A6B" w:rsidRDefault="000C6F52">
      <w:pPr>
        <w:pStyle w:val="Naslov2"/>
      </w:pPr>
      <w:r>
        <w:rPr>
          <w:rStyle w:val="Naslov1Znak"/>
          <w:sz w:val="32"/>
          <w:szCs w:val="32"/>
        </w:rPr>
        <w:t xml:space="preserve"> K</w:t>
      </w:r>
      <w:r>
        <w:t xml:space="preserve">aj bi v prihodnje naredili </w:t>
      </w:r>
      <w:commentRangeStart w:id="26"/>
      <w:r>
        <w:t>drugače?</w:t>
      </w:r>
      <w:commentRangeEnd w:id="26"/>
      <w:r>
        <w:rPr>
          <w:rStyle w:val="Pripombasklic"/>
          <w:sz w:val="32"/>
          <w:szCs w:val="32"/>
        </w:rPr>
        <w:commentReference w:id="26"/>
      </w:r>
    </w:p>
    <w:p w14:paraId="4C095795" w14:textId="77777777" w:rsidR="00060A6B" w:rsidRDefault="00060A6B"/>
    <w:p w14:paraId="4C095796" w14:textId="77777777" w:rsidR="00060A6B" w:rsidRDefault="00060A6B">
      <w:pPr>
        <w:pageBreakBefore/>
      </w:pPr>
    </w:p>
    <w:p w14:paraId="4C095797" w14:textId="77777777" w:rsidR="00060A6B" w:rsidRDefault="000C6F52">
      <w:pPr>
        <w:pStyle w:val="Naslov1"/>
      </w:pPr>
      <w:commentRangeStart w:id="27"/>
      <w:r>
        <w:t>PRILOGE</w:t>
      </w:r>
      <w:commentRangeEnd w:id="27"/>
      <w:r>
        <w:rPr>
          <w:rStyle w:val="Pripombasklic"/>
          <w:sz w:val="40"/>
          <w:szCs w:val="40"/>
        </w:rPr>
        <w:commentReference w:id="27"/>
      </w:r>
    </w:p>
    <w:p w14:paraId="4C095798" w14:textId="77777777" w:rsidR="00060A6B" w:rsidRDefault="00060A6B"/>
    <w:p w14:paraId="4C095799" w14:textId="77777777" w:rsidR="00060A6B" w:rsidRDefault="000C6F52">
      <w:r>
        <w:t>Povezava do repozitorija</w:t>
      </w:r>
    </w:p>
    <w:p w14:paraId="4C09579A" w14:textId="77777777" w:rsidR="00060A6B" w:rsidRDefault="00060A6B"/>
    <w:p w14:paraId="4C09579B" w14:textId="77777777" w:rsidR="00060A6B" w:rsidRDefault="000C6F52">
      <w:r>
        <w:t>Povezava do delujočega prototipa</w:t>
      </w:r>
    </w:p>
    <w:p w14:paraId="4C09579C" w14:textId="77777777" w:rsidR="00060A6B" w:rsidRDefault="00060A6B"/>
    <w:p w14:paraId="4C09579D" w14:textId="77777777" w:rsidR="00060A6B" w:rsidRDefault="000C6F52">
      <w:r>
        <w:t>Posnetki intervjujev</w:t>
      </w:r>
    </w:p>
    <w:p w14:paraId="4C09579E" w14:textId="77777777" w:rsidR="00060A6B" w:rsidRDefault="00060A6B"/>
    <w:p w14:paraId="4C09579F" w14:textId="77777777" w:rsidR="00060A6B" w:rsidRDefault="000C6F52">
      <w:r>
        <w:t>Izvoz anket</w:t>
      </w:r>
    </w:p>
    <w:p w14:paraId="4C0957A0" w14:textId="77777777" w:rsidR="00060A6B" w:rsidRDefault="00060A6B"/>
    <w:p w14:paraId="4C0957A1" w14:textId="77777777" w:rsidR="00060A6B" w:rsidRDefault="000C6F52">
      <w:r>
        <w:t>Dodatni materiali</w:t>
      </w:r>
    </w:p>
    <w:sectPr w:rsidR="00060A6B">
      <w:pgSz w:w="11906" w:h="16838"/>
      <w:pgMar w:top="1417" w:right="1417" w:bottom="1417" w:left="1417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roš Ocepek" w:date="2026-02-25T19:08:00Z" w:initials="UO">
    <w:p w14:paraId="4C09568F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>V tem razdelku natančno opredelite problem, ki ga rešujete.</w:t>
      </w:r>
    </w:p>
    <w:p w14:paraId="4C095690" w14:textId="77777777" w:rsidR="00060A6B" w:rsidRDefault="000C6F52">
      <w:pPr>
        <w:pStyle w:val="Pripombabesedilo"/>
        <w:numPr>
          <w:ilvl w:val="0"/>
          <w:numId w:val="2"/>
        </w:numPr>
        <w:ind w:left="360"/>
      </w:pPr>
      <w:r>
        <w:rPr>
          <w:b/>
          <w:bCs/>
        </w:rPr>
        <w:t>Problem statement</w:t>
      </w:r>
      <w:r>
        <w:t xml:space="preserve"> naj bo zapisan jasno in jedrnato (2–3 stavki) ter naj opiše:</w:t>
      </w:r>
    </w:p>
    <w:p w14:paraId="4C095691" w14:textId="77777777" w:rsidR="00060A6B" w:rsidRDefault="00060A6B">
      <w:pPr>
        <w:pStyle w:val="Pripombabesedilo"/>
        <w:numPr>
          <w:ilvl w:val="0"/>
          <w:numId w:val="2"/>
        </w:numPr>
      </w:pPr>
    </w:p>
    <w:p w14:paraId="4C095692" w14:textId="77777777" w:rsidR="00060A6B" w:rsidRDefault="000C6F52">
      <w:pPr>
        <w:pStyle w:val="Pripombabesedilo"/>
        <w:numPr>
          <w:ilvl w:val="1"/>
          <w:numId w:val="2"/>
        </w:numPr>
      </w:pPr>
      <w:r>
        <w:t>kdo ima problem,</w:t>
      </w:r>
    </w:p>
    <w:p w14:paraId="4C095693" w14:textId="77777777" w:rsidR="00060A6B" w:rsidRDefault="000C6F52">
      <w:pPr>
        <w:pStyle w:val="Pripombabesedilo"/>
        <w:numPr>
          <w:ilvl w:val="1"/>
          <w:numId w:val="2"/>
        </w:numPr>
      </w:pPr>
      <w:r>
        <w:t>v kakšni situaciji se pojavlja,</w:t>
      </w:r>
    </w:p>
    <w:p w14:paraId="4C095694" w14:textId="77777777" w:rsidR="00060A6B" w:rsidRDefault="000C6F52">
      <w:pPr>
        <w:pStyle w:val="Pripombabesedilo"/>
        <w:numPr>
          <w:ilvl w:val="1"/>
          <w:numId w:val="2"/>
        </w:numPr>
      </w:pPr>
      <w:r>
        <w:t>zakaj je problem pomemben.</w:t>
      </w:r>
    </w:p>
    <w:p w14:paraId="4C095695" w14:textId="77777777" w:rsidR="00060A6B" w:rsidRDefault="000C6F52">
      <w:pPr>
        <w:pStyle w:val="Pripombabesedilo"/>
        <w:numPr>
          <w:ilvl w:val="0"/>
          <w:numId w:val="2"/>
        </w:numPr>
        <w:ind w:left="360"/>
      </w:pPr>
      <w:r>
        <w:rPr>
          <w:b/>
          <w:bCs/>
        </w:rPr>
        <w:t>HMW vprašanje (How Might We)</w:t>
      </w:r>
      <w:r>
        <w:t xml:space="preserve"> naj </w:t>
      </w:r>
      <w:r>
        <w:t>problem preoblikuje v odprto vprašanje, ki spodbuja iskanje rešitev.</w:t>
      </w:r>
    </w:p>
    <w:p w14:paraId="4C095696" w14:textId="77777777" w:rsidR="00060A6B" w:rsidRDefault="000C6F52">
      <w:pPr>
        <w:pStyle w:val="Pripombabesedilo"/>
        <w:numPr>
          <w:ilvl w:val="0"/>
          <w:numId w:val="2"/>
        </w:numPr>
        <w:ind w:left="360"/>
      </w:pPr>
      <w:r>
        <w:rPr>
          <w:b/>
          <w:bCs/>
        </w:rPr>
        <w:t>Kriteriji uspeha (KPI)</w:t>
      </w:r>
      <w:r>
        <w:t xml:space="preserve"> naj jasno določajo, kako boste presojali, ali je vaša rešitev uspešna (merljivo in preverljivo).</w:t>
      </w:r>
    </w:p>
  </w:comment>
  <w:comment w:id="1" w:author="Uroš Ocepek" w:date="2026-02-25T19:08:00Z" w:initials="UO">
    <w:p w14:paraId="4C095697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>V tem razdelku prikažite proces iskanja in izbire rešitve.</w:t>
      </w:r>
    </w:p>
    <w:p w14:paraId="4C095698" w14:textId="77777777" w:rsidR="00060A6B" w:rsidRDefault="000C6F52">
      <w:pPr>
        <w:pStyle w:val="Pripombabesedilo"/>
        <w:numPr>
          <w:ilvl w:val="0"/>
          <w:numId w:val="4"/>
        </w:numPr>
        <w:ind w:left="360"/>
      </w:pPr>
      <w:r>
        <w:t xml:space="preserve">V </w:t>
      </w:r>
      <w:r>
        <w:rPr>
          <w:b/>
          <w:bCs/>
        </w:rPr>
        <w:t>seznamu obravnavanih idej</w:t>
      </w:r>
      <w:r>
        <w:t xml:space="preserve"> na kratko povzemite več možnih rešitev (ni pomembna količina, temveč raznolikost).</w:t>
      </w:r>
    </w:p>
    <w:p w14:paraId="4C095699" w14:textId="77777777" w:rsidR="00060A6B" w:rsidRDefault="000C6F52">
      <w:pPr>
        <w:pStyle w:val="Pripombabesedilo"/>
        <w:numPr>
          <w:ilvl w:val="0"/>
          <w:numId w:val="4"/>
        </w:numPr>
        <w:ind w:left="360"/>
      </w:pPr>
      <w:r>
        <w:t xml:space="preserve">Pri </w:t>
      </w:r>
      <w:r>
        <w:rPr>
          <w:b/>
          <w:bCs/>
        </w:rPr>
        <w:t>izbrani rešitvi</w:t>
      </w:r>
      <w:r>
        <w:t xml:space="preserve"> jasno utemeljite:</w:t>
      </w:r>
    </w:p>
    <w:p w14:paraId="4C09569A" w14:textId="77777777" w:rsidR="00060A6B" w:rsidRDefault="00060A6B">
      <w:pPr>
        <w:pStyle w:val="Pripombabesedilo"/>
        <w:numPr>
          <w:ilvl w:val="0"/>
          <w:numId w:val="4"/>
        </w:numPr>
      </w:pPr>
    </w:p>
    <w:p w14:paraId="4C09569B" w14:textId="77777777" w:rsidR="00060A6B" w:rsidRDefault="000C6F52">
      <w:pPr>
        <w:pStyle w:val="Pripombabesedilo"/>
        <w:numPr>
          <w:ilvl w:val="1"/>
          <w:numId w:val="4"/>
        </w:numPr>
      </w:pPr>
      <w:r>
        <w:t>zakaj ste jo izbrali,</w:t>
      </w:r>
    </w:p>
    <w:p w14:paraId="4C09569C" w14:textId="77777777" w:rsidR="00060A6B" w:rsidRDefault="000C6F52">
      <w:pPr>
        <w:pStyle w:val="Pripombabesedilo"/>
        <w:numPr>
          <w:ilvl w:val="1"/>
          <w:numId w:val="4"/>
        </w:numPr>
      </w:pPr>
      <w:r>
        <w:t>po katerih kriterijih ste primerjali ideje,</w:t>
      </w:r>
    </w:p>
    <w:p w14:paraId="4C09569D" w14:textId="77777777" w:rsidR="00060A6B" w:rsidRDefault="000C6F52">
      <w:pPr>
        <w:pStyle w:val="Pripombabesedilo"/>
        <w:numPr>
          <w:ilvl w:val="1"/>
          <w:numId w:val="4"/>
        </w:numPr>
      </w:pPr>
      <w:r>
        <w:t>zakaj ostale rešitve niso bile izbrane.</w:t>
      </w:r>
    </w:p>
    <w:p w14:paraId="4C09569E" w14:textId="77777777" w:rsidR="00060A6B" w:rsidRDefault="000C6F52">
      <w:pPr>
        <w:pStyle w:val="Pripombabesedilo"/>
      </w:pPr>
      <w:r>
        <w:t xml:space="preserve">Poudarek naj bo na </w:t>
      </w:r>
      <w:r>
        <w:rPr>
          <w:b/>
          <w:bCs/>
        </w:rPr>
        <w:t>razmišljanju in utemeljevanju odločitev</w:t>
      </w:r>
      <w:r>
        <w:t xml:space="preserve">, ne na </w:t>
      </w:r>
      <w:r>
        <w:t>popolnosti ideje.</w:t>
      </w:r>
    </w:p>
  </w:comment>
  <w:comment w:id="2" w:author="Uroš Ocepek" w:date="2026-02-25T19:13:00Z" w:initials="UO">
    <w:p w14:paraId="4C09569F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tem razdelku opredelite </w:t>
      </w:r>
      <w:r>
        <w:rPr>
          <w:b/>
          <w:bCs/>
        </w:rPr>
        <w:t>vizualno identiteto produkta</w:t>
      </w:r>
      <w:r>
        <w:t>.</w:t>
      </w:r>
    </w:p>
    <w:p w14:paraId="4C0956A0" w14:textId="77777777" w:rsidR="00060A6B" w:rsidRDefault="000C6F52">
      <w:pPr>
        <w:pStyle w:val="Pripombabesedilo"/>
        <w:numPr>
          <w:ilvl w:val="0"/>
          <w:numId w:val="7"/>
        </w:numPr>
        <w:ind w:left="360"/>
      </w:pPr>
      <w:r>
        <w:rPr>
          <w:b/>
          <w:bCs/>
        </w:rPr>
        <w:t>Ime produkta</w:t>
      </w:r>
      <w:r>
        <w:t xml:space="preserve"> naj bo jasno, smiselno in povezano s problemom, ki ga rešujete.</w:t>
      </w:r>
    </w:p>
    <w:p w14:paraId="4C0956A1" w14:textId="77777777" w:rsidR="00060A6B" w:rsidRDefault="000C6F52">
      <w:pPr>
        <w:pStyle w:val="Pripombabesedilo"/>
        <w:numPr>
          <w:ilvl w:val="0"/>
          <w:numId w:val="7"/>
        </w:numPr>
        <w:ind w:left="360"/>
      </w:pPr>
      <w:r>
        <w:rPr>
          <w:b/>
          <w:bCs/>
        </w:rPr>
        <w:t>Logotip</w:t>
      </w:r>
      <w:r>
        <w:t xml:space="preserve"> naj bo priložen kot slika ali opisan (če še ni dokončan).</w:t>
      </w:r>
    </w:p>
    <w:p w14:paraId="4C0956A2" w14:textId="77777777" w:rsidR="00060A6B" w:rsidRDefault="000C6F52">
      <w:pPr>
        <w:pStyle w:val="Pripombabesedilo"/>
        <w:numPr>
          <w:ilvl w:val="0"/>
          <w:numId w:val="7"/>
        </w:numPr>
        <w:ind w:left="360"/>
      </w:pPr>
      <w:r>
        <w:rPr>
          <w:b/>
          <w:bCs/>
        </w:rPr>
        <w:t>Barvna shema</w:t>
      </w:r>
      <w:r>
        <w:t xml:space="preserve"> naj vključuje osnovne in pomožne barve.</w:t>
      </w:r>
    </w:p>
    <w:p w14:paraId="4C0956A3" w14:textId="77777777" w:rsidR="00060A6B" w:rsidRDefault="000C6F52">
      <w:pPr>
        <w:pStyle w:val="Pripombabesedilo"/>
        <w:numPr>
          <w:ilvl w:val="0"/>
          <w:numId w:val="7"/>
        </w:numPr>
        <w:ind w:left="360"/>
      </w:pPr>
      <w:r>
        <w:rPr>
          <w:b/>
          <w:bCs/>
        </w:rPr>
        <w:t>Tipografija</w:t>
      </w:r>
      <w:r>
        <w:t xml:space="preserve"> naj določa pisave za naslove in besedilo.</w:t>
      </w:r>
    </w:p>
    <w:p w14:paraId="4C0956A4" w14:textId="77777777" w:rsidR="00060A6B" w:rsidRDefault="000C6F52">
      <w:pPr>
        <w:pStyle w:val="Pripombabesedilo"/>
      </w:pPr>
      <w:r>
        <w:t xml:space="preserve">V </w:t>
      </w:r>
      <w:r>
        <w:rPr>
          <w:b/>
          <w:bCs/>
        </w:rPr>
        <w:t xml:space="preserve">utemeljitvi </w:t>
      </w:r>
      <w:r>
        <w:rPr>
          <w:b/>
          <w:bCs/>
        </w:rPr>
        <w:t>izbire</w:t>
      </w:r>
      <w:r>
        <w:t xml:space="preserve"> na kratko pojasnite, zakaj ste izbrali takšno vizualno podobo glede na ciljne uporabnike in namen produkta.</w:t>
      </w:r>
    </w:p>
  </w:comment>
  <w:comment w:id="3" w:author="Uroš Ocepek" w:date="2026-02-25T19:13:00Z" w:initials="UO">
    <w:p w14:paraId="4C0956A5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tem </w:t>
      </w:r>
      <w:r>
        <w:t>razdelku opišite, kako uporabnik uporablja vašo aplikacijo.</w:t>
      </w:r>
    </w:p>
    <w:p w14:paraId="4C0956A6" w14:textId="77777777" w:rsidR="00060A6B" w:rsidRDefault="000C6F52">
      <w:pPr>
        <w:pStyle w:val="Pripombabesedilo"/>
        <w:numPr>
          <w:ilvl w:val="0"/>
          <w:numId w:val="8"/>
        </w:numPr>
        <w:ind w:left="360"/>
      </w:pPr>
      <w:r>
        <w:rPr>
          <w:b/>
          <w:bCs/>
        </w:rPr>
        <w:t>Ciljni uporabniški scenariji</w:t>
      </w:r>
      <w:r>
        <w:t xml:space="preserve"> naj opišejo tipične situacije, v katerih uporabnik uporablja aplikacijo (kaj želi doseči in zakaj).</w:t>
      </w:r>
    </w:p>
    <w:p w14:paraId="4C0956A7" w14:textId="77777777" w:rsidR="00060A6B" w:rsidRDefault="000C6F52">
      <w:pPr>
        <w:pStyle w:val="Pripombabesedilo"/>
        <w:numPr>
          <w:ilvl w:val="0"/>
          <w:numId w:val="8"/>
        </w:numPr>
        <w:ind w:left="360"/>
      </w:pPr>
      <w:r>
        <w:rPr>
          <w:b/>
          <w:bCs/>
        </w:rPr>
        <w:t>Uporabniški tok</w:t>
      </w:r>
      <w:r>
        <w:t xml:space="preserve"> naj prikaže zaporedje korakov, ki jih uporabnik izvede od vstopa v aplikacijo do doseganja cilja (opisno ali z diagramom).</w:t>
      </w:r>
    </w:p>
    <w:p w14:paraId="4C0956A8" w14:textId="77777777" w:rsidR="00060A6B" w:rsidRDefault="000C6F52">
      <w:pPr>
        <w:pStyle w:val="Pripombabesedilo"/>
      </w:pPr>
      <w:r>
        <w:t xml:space="preserve">Poudarek naj bo na </w:t>
      </w:r>
      <w:r>
        <w:rPr>
          <w:b/>
          <w:bCs/>
        </w:rPr>
        <w:t>jasnosti, logičnem zaporedju in razumljivosti uporabe</w:t>
      </w:r>
      <w:r>
        <w:t>, ne na grafični dovršenosti.</w:t>
      </w:r>
    </w:p>
  </w:comment>
  <w:comment w:id="4" w:author="Uroš Ocepek" w:date="2026-02-25T19:16:00Z" w:initials="UO">
    <w:p w14:paraId="4C0956A9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ta razdelek </w:t>
      </w:r>
      <w:r>
        <w:rPr>
          <w:b/>
          <w:bCs/>
        </w:rPr>
        <w:t>zabeležite vsako pomembno uporabo umetne inteligence</w:t>
      </w:r>
      <w:r>
        <w:t xml:space="preserve"> pri projektu.</w:t>
      </w:r>
    </w:p>
    <w:p w14:paraId="4C0956AA" w14:textId="77777777" w:rsidR="00060A6B" w:rsidRDefault="000C6F52">
      <w:pPr>
        <w:pStyle w:val="Pripombabesedilo"/>
        <w:numPr>
          <w:ilvl w:val="0"/>
          <w:numId w:val="9"/>
        </w:numPr>
        <w:ind w:left="360"/>
      </w:pPr>
      <w:r>
        <w:t xml:space="preserve">Za </w:t>
      </w:r>
      <w:r>
        <w:rPr>
          <w:b/>
          <w:bCs/>
        </w:rPr>
        <w:t>vsako uporabo AI</w:t>
      </w:r>
      <w:r>
        <w:t xml:space="preserve"> izpolnite </w:t>
      </w:r>
      <w:r>
        <w:rPr>
          <w:b/>
          <w:bCs/>
        </w:rPr>
        <w:t>en vnos</w:t>
      </w:r>
      <w:r>
        <w:t>.</w:t>
      </w:r>
    </w:p>
    <w:p w14:paraId="4C0956AB" w14:textId="77777777" w:rsidR="00060A6B" w:rsidRDefault="000C6F52">
      <w:pPr>
        <w:pStyle w:val="Pripombabesedilo"/>
        <w:numPr>
          <w:ilvl w:val="0"/>
          <w:numId w:val="9"/>
        </w:numPr>
        <w:ind w:left="360"/>
      </w:pPr>
      <w:r>
        <w:t xml:space="preserve">Natančno zapišite </w:t>
      </w:r>
      <w:r>
        <w:rPr>
          <w:b/>
          <w:bCs/>
        </w:rPr>
        <w:t>uporabljeni poziv (prompt)</w:t>
      </w:r>
      <w:r>
        <w:t xml:space="preserve"> in </w:t>
      </w:r>
      <w:r>
        <w:rPr>
          <w:b/>
          <w:bCs/>
        </w:rPr>
        <w:t>povzetek rezultata</w:t>
      </w:r>
      <w:r>
        <w:t>.</w:t>
      </w:r>
    </w:p>
    <w:p w14:paraId="4C0956AC" w14:textId="77777777" w:rsidR="00060A6B" w:rsidRDefault="000C6F52">
      <w:pPr>
        <w:pStyle w:val="Pripombabesedilo"/>
        <w:numPr>
          <w:ilvl w:val="0"/>
          <w:numId w:val="9"/>
        </w:numPr>
        <w:ind w:left="360"/>
      </w:pPr>
      <w:r>
        <w:t xml:space="preserve">Kritično presodite, ali je bil rezultat ustrezen, ter jasno </w:t>
      </w:r>
      <w:r>
        <w:t xml:space="preserve">opišite </w:t>
      </w:r>
      <w:r>
        <w:rPr>
          <w:b/>
          <w:bCs/>
        </w:rPr>
        <w:t>svoj lastni prispevek</w:t>
      </w:r>
      <w:r>
        <w:t>.</w:t>
      </w:r>
    </w:p>
    <w:p w14:paraId="4C0956AD" w14:textId="77777777" w:rsidR="00060A6B" w:rsidRDefault="000C6F52">
      <w:pPr>
        <w:pStyle w:val="Pripombabesedilo"/>
        <w:numPr>
          <w:ilvl w:val="0"/>
          <w:numId w:val="9"/>
        </w:numPr>
        <w:ind w:left="360"/>
      </w:pPr>
      <w:r>
        <w:t xml:space="preserve">Obvezno navedite, </w:t>
      </w:r>
      <w:r>
        <w:rPr>
          <w:b/>
          <w:bCs/>
        </w:rPr>
        <w:t>kako ste preverili pravilnost, pristranskost, avtorske pravice in varstvo podatkov</w:t>
      </w:r>
      <w:r>
        <w:t>.</w:t>
      </w:r>
    </w:p>
    <w:p w14:paraId="4C0956AE" w14:textId="77777777" w:rsidR="00060A6B" w:rsidRDefault="000C6F52">
      <w:pPr>
        <w:pStyle w:val="Pripombabesedilo"/>
        <w:numPr>
          <w:ilvl w:val="0"/>
          <w:numId w:val="9"/>
        </w:numPr>
        <w:ind w:left="360"/>
      </w:pPr>
      <w:r>
        <w:t xml:space="preserve">Na koncu utemeljite, ali ste rezultat AI </w:t>
      </w:r>
      <w:r>
        <w:rPr>
          <w:b/>
          <w:bCs/>
        </w:rPr>
        <w:t>uporabili, delno uporabili ali zavrnili</w:t>
      </w:r>
      <w:r>
        <w:t>.</w:t>
      </w:r>
    </w:p>
    <w:p w14:paraId="4C0956AF" w14:textId="77777777" w:rsidR="00060A6B" w:rsidRDefault="000C6F52">
      <w:pPr>
        <w:pStyle w:val="Pripombabesedilo"/>
      </w:pPr>
      <w:r>
        <w:t xml:space="preserve">Poudarek je na </w:t>
      </w:r>
      <w:r>
        <w:rPr>
          <w:b/>
          <w:bCs/>
        </w:rPr>
        <w:t xml:space="preserve">odgovorni, </w:t>
      </w:r>
      <w:r>
        <w:rPr>
          <w:b/>
          <w:bCs/>
        </w:rPr>
        <w:t>preverjeni in reflektirani rabi umetne inteligence</w:t>
      </w:r>
      <w:r>
        <w:t>, ne na količini uporabe.</w:t>
      </w:r>
    </w:p>
  </w:comment>
  <w:comment w:id="5" w:author="Uroš Ocepek" w:date="2026-02-25T19:19:00Z" w:initials="UO">
    <w:p w14:paraId="4C0956B0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Na kratko pojasnite, </w:t>
      </w:r>
      <w:r>
        <w:rPr>
          <w:b/>
          <w:bCs/>
        </w:rPr>
        <w:t>kaj model strojnega učenja počne</w:t>
      </w:r>
      <w:r>
        <w:t xml:space="preserve"> (napoveduje, razvršča, ocenjuje ipd.) in </w:t>
      </w:r>
      <w:r>
        <w:rPr>
          <w:b/>
          <w:bCs/>
        </w:rPr>
        <w:t>zakaj je tak model smiseln za vaš problem</w:t>
      </w:r>
      <w:r>
        <w:t xml:space="preserve">. Poudarite povezavo med modelom in uporabniško vrednostjo. </w:t>
      </w:r>
    </w:p>
  </w:comment>
  <w:comment w:id="6" w:author="Uroš Ocepek" w:date="2026-02-25T19:19:00Z" w:initials="UO">
    <w:p w14:paraId="4C0956B1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tem razdelku jasno opišite </w:t>
      </w:r>
      <w:r>
        <w:rPr>
          <w:b/>
          <w:bCs/>
        </w:rPr>
        <w:t xml:space="preserve">podatke, ki ste jih </w:t>
      </w:r>
      <w:r>
        <w:rPr>
          <w:b/>
          <w:bCs/>
        </w:rPr>
        <w:t>uporabili za učenje modela</w:t>
      </w:r>
      <w:r>
        <w:t>.</w:t>
      </w:r>
    </w:p>
    <w:p w14:paraId="4C0956B2" w14:textId="77777777" w:rsidR="00060A6B" w:rsidRDefault="000C6F52">
      <w:pPr>
        <w:pStyle w:val="Pripombabesedilo"/>
        <w:numPr>
          <w:ilvl w:val="0"/>
          <w:numId w:val="10"/>
        </w:numPr>
        <w:ind w:left="360"/>
      </w:pPr>
      <w:r>
        <w:t xml:space="preserve">Navedite </w:t>
      </w:r>
      <w:r>
        <w:rPr>
          <w:b/>
          <w:bCs/>
        </w:rPr>
        <w:t>vir podatkov</w:t>
      </w:r>
      <w:r>
        <w:t xml:space="preserve"> in </w:t>
      </w:r>
      <w:r>
        <w:rPr>
          <w:b/>
          <w:bCs/>
        </w:rPr>
        <w:t>način zbiranja</w:t>
      </w:r>
      <w:r>
        <w:t>.</w:t>
      </w:r>
    </w:p>
    <w:p w14:paraId="4C0956B3" w14:textId="77777777" w:rsidR="00060A6B" w:rsidRDefault="000C6F52">
      <w:pPr>
        <w:pStyle w:val="Pripombabesedilo"/>
        <w:numPr>
          <w:ilvl w:val="0"/>
          <w:numId w:val="10"/>
        </w:numPr>
        <w:ind w:left="360"/>
      </w:pPr>
      <w:r>
        <w:t xml:space="preserve">Zapišite </w:t>
      </w:r>
      <w:r>
        <w:rPr>
          <w:b/>
          <w:bCs/>
        </w:rPr>
        <w:t>število primerov</w:t>
      </w:r>
      <w:r>
        <w:t xml:space="preserve"> in na kratko opišite </w:t>
      </w:r>
      <w:r>
        <w:rPr>
          <w:b/>
          <w:bCs/>
        </w:rPr>
        <w:t>atribute</w:t>
      </w:r>
      <w:r>
        <w:t>.</w:t>
      </w:r>
    </w:p>
    <w:p w14:paraId="4C0956B4" w14:textId="77777777" w:rsidR="00060A6B" w:rsidRDefault="000C6F52">
      <w:pPr>
        <w:pStyle w:val="Pripombabesedilo"/>
        <w:numPr>
          <w:ilvl w:val="0"/>
          <w:numId w:val="10"/>
        </w:numPr>
        <w:ind w:left="360"/>
      </w:pPr>
      <w:r>
        <w:t xml:space="preserve">Jasno določite </w:t>
      </w:r>
      <w:r>
        <w:rPr>
          <w:b/>
          <w:bCs/>
        </w:rPr>
        <w:t>ciljno spremenljivko</w:t>
      </w:r>
      <w:r>
        <w:t xml:space="preserve"> (kaj model napoveduje).</w:t>
      </w:r>
    </w:p>
    <w:p w14:paraId="4C0956B5" w14:textId="77777777" w:rsidR="00060A6B" w:rsidRDefault="000C6F52">
      <w:pPr>
        <w:pStyle w:val="Pripombabesedilo"/>
        <w:numPr>
          <w:ilvl w:val="0"/>
          <w:numId w:val="10"/>
        </w:numPr>
        <w:ind w:left="360"/>
      </w:pPr>
      <w:r>
        <w:t xml:space="preserve">Posebej pojasnite, kako ste poskrbeli za </w:t>
      </w:r>
      <w:r>
        <w:rPr>
          <w:b/>
          <w:bCs/>
        </w:rPr>
        <w:t>etiko, zakonitost in varstvo osebnih podatkov</w:t>
      </w:r>
      <w:r>
        <w:t>.</w:t>
      </w:r>
    </w:p>
  </w:comment>
  <w:comment w:id="7" w:author="Uroš Ocepek" w:date="2026-02-25T19:19:00Z" w:initials="UO">
    <w:p w14:paraId="4C0956B6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Opišite, </w:t>
      </w:r>
      <w:r>
        <w:rPr>
          <w:b/>
          <w:bCs/>
        </w:rPr>
        <w:t>kako ste podatke pripravili za učenje modela</w:t>
      </w:r>
      <w:r>
        <w:t>.</w:t>
      </w:r>
    </w:p>
    <w:p w14:paraId="4C0956B7" w14:textId="77777777" w:rsidR="00060A6B" w:rsidRDefault="000C6F52">
      <w:pPr>
        <w:pStyle w:val="Pripombabesedilo"/>
        <w:numPr>
          <w:ilvl w:val="0"/>
          <w:numId w:val="11"/>
        </w:numPr>
      </w:pPr>
      <w:r>
        <w:t>Navedite postopke čiščenja, obravnave manjkajočih vrednosti in morebitne pretvorbe podatkov.</w:t>
      </w:r>
    </w:p>
    <w:p w14:paraId="4C0956B8" w14:textId="77777777" w:rsidR="00060A6B" w:rsidRDefault="000C6F52">
      <w:pPr>
        <w:pStyle w:val="Pripombabesedilo"/>
        <w:numPr>
          <w:ilvl w:val="0"/>
          <w:numId w:val="11"/>
        </w:numPr>
      </w:pPr>
      <w:r>
        <w:t>Pojasnite, zakaj so bili ti koraki potrebni.</w:t>
      </w:r>
    </w:p>
    <w:p w14:paraId="4C0956B9" w14:textId="77777777" w:rsidR="00060A6B" w:rsidRDefault="000C6F52">
      <w:pPr>
        <w:pStyle w:val="Pripombabesedilo"/>
      </w:pPr>
      <w:r>
        <w:t xml:space="preserve">Poudarek naj bo na </w:t>
      </w:r>
      <w:r>
        <w:rPr>
          <w:b/>
          <w:bCs/>
        </w:rPr>
        <w:t>razumevanju postopkov</w:t>
      </w:r>
      <w:r>
        <w:t>, ne na tehničnih podrobnostih.</w:t>
      </w:r>
    </w:p>
  </w:comment>
  <w:comment w:id="8" w:author="Uroš Ocepek" w:date="2026-02-25T19:19:00Z" w:initials="UO">
    <w:p w14:paraId="4C0956BA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>Predstavite proces učenja modela.</w:t>
      </w:r>
    </w:p>
    <w:p w14:paraId="4C0956BB" w14:textId="77777777" w:rsidR="00060A6B" w:rsidRDefault="000C6F52">
      <w:pPr>
        <w:pStyle w:val="Pripombabesedilo"/>
        <w:numPr>
          <w:ilvl w:val="0"/>
          <w:numId w:val="12"/>
        </w:numPr>
        <w:ind w:left="360"/>
      </w:pPr>
      <w:r>
        <w:t xml:space="preserve">Navedite </w:t>
      </w:r>
      <w:r>
        <w:rPr>
          <w:b/>
          <w:bCs/>
        </w:rPr>
        <w:t>vsaj dva preizkušena modela</w:t>
      </w:r>
      <w:r>
        <w:t>.</w:t>
      </w:r>
    </w:p>
    <w:p w14:paraId="4C0956BC" w14:textId="77777777" w:rsidR="00060A6B" w:rsidRDefault="000C6F52">
      <w:pPr>
        <w:pStyle w:val="Pripombabesedilo"/>
        <w:numPr>
          <w:ilvl w:val="0"/>
          <w:numId w:val="12"/>
        </w:numPr>
        <w:ind w:left="360"/>
      </w:pPr>
      <w:r>
        <w:t xml:space="preserve">Jasno utemeljite, </w:t>
      </w:r>
      <w:r>
        <w:rPr>
          <w:b/>
          <w:bCs/>
        </w:rPr>
        <w:t>zakaj ste izbrali končni model</w:t>
      </w:r>
      <w:r>
        <w:t xml:space="preserve"> (primerjava, primernost, ne nujno najboljši rezultat).</w:t>
      </w:r>
    </w:p>
  </w:comment>
  <w:comment w:id="9" w:author="Uroš Ocepek" w:date="2026-02-25T19:20:00Z" w:initials="UO">
    <w:p w14:paraId="4C0956BD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Opišite, </w:t>
      </w:r>
      <w:r>
        <w:rPr>
          <w:b/>
          <w:bCs/>
        </w:rPr>
        <w:t>kako ste preverili uspešnost modela</w:t>
      </w:r>
      <w:r>
        <w:t>.</w:t>
      </w:r>
    </w:p>
    <w:p w14:paraId="4C0956BE" w14:textId="77777777" w:rsidR="00060A6B" w:rsidRDefault="000C6F52">
      <w:pPr>
        <w:pStyle w:val="Pripombabesedilo"/>
        <w:numPr>
          <w:ilvl w:val="0"/>
          <w:numId w:val="13"/>
        </w:numPr>
        <w:ind w:left="360"/>
      </w:pPr>
      <w:r>
        <w:t xml:space="preserve">Navedite uporabljene </w:t>
      </w:r>
      <w:r>
        <w:rPr>
          <w:b/>
          <w:bCs/>
        </w:rPr>
        <w:t>metrike</w:t>
      </w:r>
      <w:r>
        <w:t>.</w:t>
      </w:r>
    </w:p>
    <w:p w14:paraId="4C0956BF" w14:textId="77777777" w:rsidR="00060A6B" w:rsidRDefault="000C6F52">
      <w:pPr>
        <w:pStyle w:val="Pripombabesedilo"/>
        <w:numPr>
          <w:ilvl w:val="0"/>
          <w:numId w:val="13"/>
        </w:numPr>
        <w:ind w:left="360"/>
      </w:pPr>
      <w:r>
        <w:t xml:space="preserve">Povzemite </w:t>
      </w:r>
      <w:r>
        <w:rPr>
          <w:b/>
          <w:bCs/>
        </w:rPr>
        <w:t>rezultate</w:t>
      </w:r>
      <w:r>
        <w:t>.</w:t>
      </w:r>
    </w:p>
    <w:p w14:paraId="4C0956C0" w14:textId="77777777" w:rsidR="00060A6B" w:rsidRDefault="000C6F52">
      <w:pPr>
        <w:pStyle w:val="Pripombabesedilo"/>
        <w:numPr>
          <w:ilvl w:val="0"/>
          <w:numId w:val="13"/>
        </w:numPr>
        <w:ind w:left="360"/>
      </w:pPr>
      <w:r>
        <w:t xml:space="preserve">Opišite </w:t>
      </w:r>
      <w:r>
        <w:rPr>
          <w:b/>
          <w:bCs/>
        </w:rPr>
        <w:t>način validacije</w:t>
      </w:r>
      <w:r>
        <w:t xml:space="preserve"> (npr. delitev podatkov, navzkrižna validacija).</w:t>
      </w:r>
    </w:p>
    <w:p w14:paraId="4C0956C1" w14:textId="77777777" w:rsidR="00060A6B" w:rsidRDefault="000C6F52">
      <w:pPr>
        <w:pStyle w:val="Pripombabesedilo"/>
      </w:pPr>
      <w:r>
        <w:t>Pojasnite, kaj rezultati pomenijo v praksi.</w:t>
      </w:r>
    </w:p>
  </w:comment>
  <w:comment w:id="10" w:author="Uroš Ocepek" w:date="2026-02-25T19:20:00Z" w:initials="UO">
    <w:p w14:paraId="4C0956C2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Kritično opišite </w:t>
      </w:r>
      <w:r>
        <w:rPr>
          <w:b/>
          <w:bCs/>
        </w:rPr>
        <w:t>slabosti in omejitve modela</w:t>
      </w:r>
      <w:r>
        <w:t>.</w:t>
      </w:r>
    </w:p>
    <w:p w14:paraId="4C0956C3" w14:textId="77777777" w:rsidR="00060A6B" w:rsidRDefault="000C6F52">
      <w:pPr>
        <w:pStyle w:val="Pripombabesedilo"/>
        <w:numPr>
          <w:ilvl w:val="0"/>
          <w:numId w:val="14"/>
        </w:numPr>
      </w:pPr>
      <w:r>
        <w:t>Kdaj model ne deluje zanesljivo?</w:t>
      </w:r>
    </w:p>
    <w:p w14:paraId="4C0956C4" w14:textId="77777777" w:rsidR="00060A6B" w:rsidRDefault="000C6F52">
      <w:pPr>
        <w:pStyle w:val="Pripombabesedilo"/>
        <w:numPr>
          <w:ilvl w:val="0"/>
          <w:numId w:val="14"/>
        </w:numPr>
      </w:pPr>
      <w:r>
        <w:t>Katere vrste podatkov ali primerov so problematične?</w:t>
      </w:r>
    </w:p>
    <w:p w14:paraId="4C0956C5" w14:textId="77777777" w:rsidR="00060A6B" w:rsidRDefault="000C6F52">
      <w:pPr>
        <w:pStyle w:val="Pripombabesedilo"/>
      </w:pPr>
      <w:r>
        <w:t xml:space="preserve">Cilj je pokazati </w:t>
      </w:r>
      <w:r>
        <w:rPr>
          <w:b/>
          <w:bCs/>
        </w:rPr>
        <w:t>zavedanje omejitev</w:t>
      </w:r>
      <w:r>
        <w:t>, ne popolnosti modela.</w:t>
      </w:r>
    </w:p>
  </w:comment>
  <w:comment w:id="11" w:author="Uroš Ocepek" w:date="2026-02-25T19:20:00Z" w:initials="UO">
    <w:p w14:paraId="4C0956C6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Pojasnite, </w:t>
      </w:r>
      <w:r>
        <w:rPr>
          <w:b/>
          <w:bCs/>
        </w:rPr>
        <w:t>kako je model strojnega učenja uporabljen v vaši spletni aplikaciji</w:t>
      </w:r>
      <w:r>
        <w:t>.</w:t>
      </w:r>
    </w:p>
    <w:p w14:paraId="4C0956C7" w14:textId="77777777" w:rsidR="00060A6B" w:rsidRDefault="000C6F52">
      <w:pPr>
        <w:pStyle w:val="Pripombabesedilo"/>
        <w:numPr>
          <w:ilvl w:val="0"/>
          <w:numId w:val="15"/>
        </w:numPr>
      </w:pPr>
      <w:r>
        <w:t>Opišite, kje in kdaj se model uporablja v uporabniškem toku.</w:t>
      </w:r>
    </w:p>
    <w:p w14:paraId="4C0956C8" w14:textId="77777777" w:rsidR="00060A6B" w:rsidRDefault="000C6F52">
      <w:pPr>
        <w:pStyle w:val="Pripombabesedilo"/>
        <w:numPr>
          <w:ilvl w:val="0"/>
          <w:numId w:val="15"/>
        </w:numPr>
      </w:pPr>
      <w:r>
        <w:t>Na kratko pojasnite tehnično povezavo (npr. izračun v ozadju, uporaba rezultatov, prikaz uporabniku).</w:t>
      </w:r>
    </w:p>
    <w:p w14:paraId="4C0956C9" w14:textId="77777777" w:rsidR="00060A6B" w:rsidRDefault="000C6F52">
      <w:pPr>
        <w:pStyle w:val="Pripombabesedilo"/>
      </w:pPr>
      <w:r>
        <w:t xml:space="preserve">Poudarek naj bo na </w:t>
      </w:r>
      <w:r>
        <w:rPr>
          <w:b/>
          <w:bCs/>
        </w:rPr>
        <w:t>funkcionalni povezavi modela in aplikacije</w:t>
      </w:r>
      <w:r>
        <w:t>, ne na tehničnih podrobnostih.</w:t>
      </w:r>
    </w:p>
  </w:comment>
  <w:comment w:id="12" w:author="Uroš Ocepek" w:date="2026-02-25T19:23:00Z" w:initials="UO">
    <w:p w14:paraId="4C0956CA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tem razdelku na kratko opišite </w:t>
      </w:r>
      <w:r>
        <w:rPr>
          <w:b/>
          <w:bCs/>
        </w:rPr>
        <w:t>tehnično zasnovo spletne aplikacije</w:t>
      </w:r>
      <w:r>
        <w:t>.</w:t>
      </w:r>
    </w:p>
    <w:p w14:paraId="4C0956CB" w14:textId="77777777" w:rsidR="00060A6B" w:rsidRDefault="000C6F52">
      <w:pPr>
        <w:pStyle w:val="Pripombabesedilo"/>
        <w:numPr>
          <w:ilvl w:val="0"/>
          <w:numId w:val="16"/>
        </w:numPr>
        <w:ind w:left="360"/>
      </w:pPr>
      <w:r>
        <w:t xml:space="preserve">Navedite </w:t>
      </w:r>
      <w:r>
        <w:rPr>
          <w:b/>
          <w:bCs/>
        </w:rPr>
        <w:t>uporabljene tehnologije</w:t>
      </w:r>
      <w:r>
        <w:t xml:space="preserve"> (npr. programski jeziki, ogrodja, knjižnice).</w:t>
      </w:r>
    </w:p>
    <w:p w14:paraId="4C0956CC" w14:textId="77777777" w:rsidR="00060A6B" w:rsidRDefault="000C6F52">
      <w:pPr>
        <w:pStyle w:val="Pripombabesedilo"/>
        <w:numPr>
          <w:ilvl w:val="0"/>
          <w:numId w:val="16"/>
        </w:numPr>
        <w:ind w:left="360"/>
      </w:pPr>
      <w:r>
        <w:t xml:space="preserve">Na razumljiv način opišite </w:t>
      </w:r>
      <w:r>
        <w:rPr>
          <w:b/>
          <w:bCs/>
        </w:rPr>
        <w:t>arhitekturo aplikacije</w:t>
      </w:r>
      <w:r>
        <w:t xml:space="preserve"> (kako so povezani posamezni deli).</w:t>
      </w:r>
    </w:p>
    <w:p w14:paraId="4C0956CD" w14:textId="77777777" w:rsidR="00060A6B" w:rsidRDefault="000C6F52">
      <w:pPr>
        <w:pStyle w:val="Pripombabesedilo"/>
        <w:numPr>
          <w:ilvl w:val="0"/>
          <w:numId w:val="16"/>
        </w:numPr>
        <w:ind w:left="360"/>
      </w:pPr>
      <w:r>
        <w:t xml:space="preserve">Izpostavite </w:t>
      </w:r>
      <w:r>
        <w:rPr>
          <w:b/>
          <w:bCs/>
        </w:rPr>
        <w:t>ključne module</w:t>
      </w:r>
      <w:r>
        <w:t xml:space="preserve"> in njihovo vlogo v delovanju aplikacije.</w:t>
      </w:r>
    </w:p>
    <w:p w14:paraId="4C0956CE" w14:textId="77777777" w:rsidR="00060A6B" w:rsidRDefault="000C6F52">
      <w:pPr>
        <w:pStyle w:val="Pripombabesedilo"/>
      </w:pPr>
      <w:r>
        <w:t xml:space="preserve">Opis naj bo </w:t>
      </w:r>
      <w:r>
        <w:rPr>
          <w:b/>
          <w:bCs/>
        </w:rPr>
        <w:t>jedrnat in razumljiv tudi ne-tehničnemu bralcu</w:t>
      </w:r>
      <w:r>
        <w:t>.</w:t>
      </w:r>
    </w:p>
  </w:comment>
  <w:comment w:id="13" w:author="Uroš Ocepek" w:date="2026-02-25T19:23:00Z" w:initials="UO">
    <w:p w14:paraId="5386F48D" w14:textId="77777777" w:rsidR="003C0456" w:rsidRDefault="000C6F52" w:rsidP="003C0456">
      <w:pPr>
        <w:pStyle w:val="Pripombabesedilo"/>
      </w:pPr>
      <w:r>
        <w:rPr>
          <w:rStyle w:val="Pripombasklic"/>
        </w:rPr>
        <w:annotationRef/>
      </w:r>
      <w:r w:rsidR="003C0456">
        <w:t xml:space="preserve">V preglednici sproti beležite </w:t>
      </w:r>
      <w:r w:rsidR="003C0456">
        <w:rPr>
          <w:b/>
          <w:bCs/>
        </w:rPr>
        <w:t>razvojne različice prototipa</w:t>
      </w:r>
      <w:r w:rsidR="003C0456">
        <w:t>.</w:t>
      </w:r>
    </w:p>
    <w:p w14:paraId="7B60A0EE" w14:textId="77777777" w:rsidR="003C0456" w:rsidRDefault="003C0456" w:rsidP="003C0456">
      <w:pPr>
        <w:pStyle w:val="Pripombabesedilo"/>
        <w:numPr>
          <w:ilvl w:val="0"/>
          <w:numId w:val="35"/>
        </w:numPr>
      </w:pPr>
      <w:r>
        <w:t xml:space="preserve">Vsaka vrstica predstavlja </w:t>
      </w:r>
      <w:r>
        <w:rPr>
          <w:b/>
          <w:bCs/>
        </w:rPr>
        <w:t>eno verzijo</w:t>
      </w:r>
      <w:r>
        <w:t xml:space="preserve"> aplikacije.</w:t>
      </w:r>
      <w:r>
        <w:br/>
      </w:r>
      <w:r>
        <w:br/>
      </w:r>
      <w:r>
        <w:rPr>
          <w:b/>
          <w:bCs/>
        </w:rPr>
        <w:t>KAKO SE PIŠIJO VERZIJE?</w:t>
      </w:r>
      <w:r>
        <w:br/>
        <w:t xml:space="preserve">      GLAVNA.MANJŠA-SPREMEMBA.POPRAVEK</w:t>
      </w:r>
      <w:r>
        <w:br/>
      </w:r>
      <w:r>
        <w:rPr>
          <w:b/>
          <w:bCs/>
        </w:rPr>
        <w:t>2</w:t>
      </w:r>
      <w:r>
        <w:t>.0.0 → velika sprememba</w:t>
      </w:r>
    </w:p>
    <w:p w14:paraId="450AD740" w14:textId="77777777" w:rsidR="003C0456" w:rsidRDefault="003C0456" w:rsidP="003C0456">
      <w:pPr>
        <w:pStyle w:val="Pripombabesedilo"/>
      </w:pPr>
      <w:r>
        <w:t>2.</w:t>
      </w:r>
      <w:r>
        <w:rPr>
          <w:b/>
          <w:bCs/>
        </w:rPr>
        <w:t>1</w:t>
      </w:r>
      <w:r>
        <w:t>.0 → nova funkcija</w:t>
      </w:r>
    </w:p>
    <w:p w14:paraId="4BF097C7" w14:textId="77777777" w:rsidR="003C0456" w:rsidRDefault="003C0456" w:rsidP="003C0456">
      <w:pPr>
        <w:pStyle w:val="Pripombabesedilo"/>
      </w:pPr>
      <w:r>
        <w:t>2.1.</w:t>
      </w:r>
      <w:r>
        <w:rPr>
          <w:b/>
          <w:bCs/>
        </w:rPr>
        <w:t>1</w:t>
      </w:r>
      <w:r>
        <w:t xml:space="preserve"> → popravljena napaka</w:t>
      </w:r>
      <w:r>
        <w:br/>
      </w:r>
      <w:r>
        <w:br/>
        <w:t xml:space="preserve">Zapišite </w:t>
      </w:r>
      <w:r>
        <w:rPr>
          <w:b/>
          <w:bCs/>
        </w:rPr>
        <w:t>datum nastanka</w:t>
      </w:r>
      <w:r>
        <w:t xml:space="preserve"> in </w:t>
      </w:r>
      <w:r>
        <w:rPr>
          <w:b/>
          <w:bCs/>
        </w:rPr>
        <w:t>najpomembnejše spremembe ali izboljšave</w:t>
      </w:r>
      <w:r>
        <w:t>.</w:t>
      </w:r>
    </w:p>
    <w:p w14:paraId="67FB8BDA" w14:textId="77777777" w:rsidR="003C0456" w:rsidRDefault="003C0456" w:rsidP="003C0456">
      <w:pPr>
        <w:pStyle w:val="Pripombabesedilo"/>
        <w:numPr>
          <w:ilvl w:val="0"/>
          <w:numId w:val="36"/>
        </w:numPr>
      </w:pPr>
      <w:r>
        <w:t xml:space="preserve">Spremembe naj bodo povezane z </w:t>
      </w:r>
      <w:r>
        <w:rPr>
          <w:b/>
          <w:bCs/>
        </w:rPr>
        <w:t>odločitvami, testiranjem ali povratnimi informacijami uporabnikov</w:t>
      </w:r>
      <w:r>
        <w:t>.</w:t>
      </w:r>
    </w:p>
    <w:p w14:paraId="4C0956D3" w14:textId="77777777" w:rsidR="003C0456" w:rsidRDefault="003C0456" w:rsidP="003C0456">
      <w:pPr>
        <w:pStyle w:val="Pripombabesedilo"/>
      </w:pPr>
      <w:r>
        <w:t xml:space="preserve">Preglednica mora jasno prikazovati </w:t>
      </w:r>
      <w:r>
        <w:rPr>
          <w:b/>
          <w:bCs/>
        </w:rPr>
        <w:t>iterativni razvoj aplikacije</w:t>
      </w:r>
      <w:r>
        <w:t>.</w:t>
      </w:r>
    </w:p>
  </w:comment>
  <w:comment w:id="14" w:author="Uroš Ocepek" w:date="2026-02-25T19:25:00Z" w:initials="UO">
    <w:p w14:paraId="4C0956D4" w14:textId="4CC7CFAE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Na kratko zapišite, </w:t>
      </w:r>
      <w:r>
        <w:rPr>
          <w:b/>
          <w:bCs/>
        </w:rPr>
        <w:t>kaj želite s testiranjem preveriti</w:t>
      </w:r>
      <w:r>
        <w:t xml:space="preserve"> (npr. uporabnost, razumljivost, zaupanje, koristnost rešitve). Cilji naj bodo </w:t>
      </w:r>
      <w:r>
        <w:rPr>
          <w:b/>
          <w:bCs/>
        </w:rPr>
        <w:t>konkretni in povezani s problemom</w:t>
      </w:r>
      <w:r>
        <w:t xml:space="preserve">, ki ga </w:t>
      </w:r>
      <w:r>
        <w:t xml:space="preserve">rešujete. </w:t>
      </w:r>
    </w:p>
  </w:comment>
  <w:comment w:id="15" w:author="Uroš Ocepek" w:date="2026-02-25T19:25:00Z" w:initials="UO">
    <w:p w14:paraId="4C0956D5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Opišite, </w:t>
      </w:r>
      <w:r>
        <w:rPr>
          <w:b/>
          <w:bCs/>
        </w:rPr>
        <w:t>kdo so uporabniki</w:t>
      </w:r>
      <w:r>
        <w:t>, na katerih ste testirali prototip.</w:t>
      </w:r>
    </w:p>
    <w:p w14:paraId="4C0956D6" w14:textId="77777777" w:rsidR="00060A6B" w:rsidRDefault="000C6F52">
      <w:pPr>
        <w:pStyle w:val="Pripombabesedilo"/>
        <w:numPr>
          <w:ilvl w:val="0"/>
          <w:numId w:val="19"/>
        </w:numPr>
      </w:pPr>
      <w:r>
        <w:t>Navedite osnovne značilnosti (npr. starost, vloga, izkušnje).</w:t>
      </w:r>
    </w:p>
    <w:p w14:paraId="4C0956D7" w14:textId="77777777" w:rsidR="00060A6B" w:rsidRDefault="000C6F52">
      <w:pPr>
        <w:pStyle w:val="Pripombabesedilo"/>
        <w:numPr>
          <w:ilvl w:val="0"/>
          <w:numId w:val="19"/>
        </w:numPr>
        <w:ind w:left="360"/>
      </w:pPr>
      <w:r>
        <w:t xml:space="preserve">Pojasnite, </w:t>
      </w:r>
      <w:r>
        <w:rPr>
          <w:b/>
          <w:bCs/>
        </w:rPr>
        <w:t>zakaj so ti uporabniki relevantni</w:t>
      </w:r>
      <w:r>
        <w:t xml:space="preserve"> za vaš produkt.</w:t>
      </w:r>
    </w:p>
  </w:comment>
  <w:comment w:id="16" w:author="Uroš Ocepek" w:date="2026-02-25T19:25:00Z" w:initials="UO">
    <w:p w14:paraId="4C0956D8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Označite, </w:t>
      </w:r>
      <w:r>
        <w:rPr>
          <w:b/>
          <w:bCs/>
        </w:rPr>
        <w:t>katere metode testiranja ste uporabili</w:t>
      </w:r>
      <w:r>
        <w:t>, in na kratko pojasnite njihov namen.</w:t>
      </w:r>
    </w:p>
    <w:p w14:paraId="4C0956D9" w14:textId="77777777" w:rsidR="00060A6B" w:rsidRDefault="000C6F52">
      <w:pPr>
        <w:pStyle w:val="Pripombabesedilo"/>
        <w:numPr>
          <w:ilvl w:val="0"/>
          <w:numId w:val="20"/>
        </w:numPr>
      </w:pPr>
      <w:r>
        <w:t>intervju – za poglobljeno razumevanje mnenj in izkušenj</w:t>
      </w:r>
    </w:p>
    <w:p w14:paraId="4C0956DA" w14:textId="77777777" w:rsidR="00060A6B" w:rsidRDefault="000C6F52">
      <w:pPr>
        <w:pStyle w:val="Pripombabesedilo"/>
        <w:numPr>
          <w:ilvl w:val="0"/>
          <w:numId w:val="20"/>
        </w:numPr>
      </w:pPr>
      <w:r>
        <w:t>anketa – za pridobivanje širšega pregleda in primerljivih odgovorov</w:t>
      </w:r>
    </w:p>
    <w:p w14:paraId="4C0956DB" w14:textId="77777777" w:rsidR="00060A6B" w:rsidRDefault="000C6F52">
      <w:pPr>
        <w:pStyle w:val="Pripombabesedilo"/>
        <w:numPr>
          <w:ilvl w:val="0"/>
          <w:numId w:val="20"/>
        </w:numPr>
      </w:pPr>
      <w:r>
        <w:t>opazovanje – za spremljanje dejanske uporabe aplikacije</w:t>
      </w:r>
    </w:p>
  </w:comment>
  <w:comment w:id="17" w:author="Uroš Ocepek" w:date="2026-02-25T19:25:00Z" w:initials="UO">
    <w:p w14:paraId="4C0956DC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Navedite </w:t>
      </w:r>
      <w:r>
        <w:rPr>
          <w:b/>
          <w:bCs/>
        </w:rPr>
        <w:t>število izvedenih intervjujev</w:t>
      </w:r>
      <w:r>
        <w:t xml:space="preserve"> in povzemite </w:t>
      </w:r>
      <w:r>
        <w:rPr>
          <w:b/>
          <w:bCs/>
        </w:rPr>
        <w:t>ključne teme, vzorce ali ponavljajoče se ugotovitve</w:t>
      </w:r>
      <w:r>
        <w:t>.</w:t>
      </w:r>
    </w:p>
    <w:p w14:paraId="4C0956DD" w14:textId="77777777" w:rsidR="00060A6B" w:rsidRDefault="000C6F52">
      <w:pPr>
        <w:pStyle w:val="Pripombabesedilo"/>
        <w:numPr>
          <w:ilvl w:val="0"/>
          <w:numId w:val="21"/>
        </w:numPr>
        <w:ind w:left="360"/>
      </w:pPr>
      <w:r>
        <w:t xml:space="preserve">Dodajte </w:t>
      </w:r>
      <w:r>
        <w:rPr>
          <w:b/>
          <w:bCs/>
        </w:rPr>
        <w:t>kratke citate uporabnikov</w:t>
      </w:r>
      <w:r>
        <w:t>, ki ponazarjajo njihove izkušnje ali težave.</w:t>
      </w:r>
    </w:p>
  </w:comment>
  <w:comment w:id="18" w:author="Uroš Ocepek" w:date="2026-02-25T19:25:00Z" w:initials="UO">
    <w:p w14:paraId="4C0956DE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Zapišite </w:t>
      </w:r>
      <w:r>
        <w:rPr>
          <w:b/>
          <w:bCs/>
        </w:rPr>
        <w:t>število sodelujočih</w:t>
      </w:r>
      <w:r>
        <w:t xml:space="preserve"> in povzemite </w:t>
      </w:r>
      <w:r>
        <w:rPr>
          <w:b/>
          <w:bCs/>
        </w:rPr>
        <w:t>najpomembnejše rezultate ankete</w:t>
      </w:r>
      <w:r>
        <w:t>.</w:t>
      </w:r>
    </w:p>
    <w:p w14:paraId="4C0956DF" w14:textId="77777777" w:rsidR="00060A6B" w:rsidRDefault="000C6F52">
      <w:pPr>
        <w:pStyle w:val="Pripombabesedilo"/>
        <w:numPr>
          <w:ilvl w:val="0"/>
          <w:numId w:val="22"/>
        </w:numPr>
      </w:pPr>
      <w:r>
        <w:t>Izpostavite trende, pogoste odgovore ali presenetljive ugotovitve.</w:t>
      </w:r>
    </w:p>
    <w:p w14:paraId="4C0956E0" w14:textId="77777777" w:rsidR="00060A6B" w:rsidRDefault="000C6F52">
      <w:pPr>
        <w:pStyle w:val="Pripombabesedilo"/>
        <w:numPr>
          <w:ilvl w:val="0"/>
          <w:numId w:val="22"/>
        </w:numPr>
      </w:pPr>
      <w:r>
        <w:t>Po potrebi dodajte grafični povzetek (diagram).</w:t>
      </w:r>
    </w:p>
  </w:comment>
  <w:comment w:id="19" w:author="Uroš Ocepek" w:date="2026-02-25T19:26:00Z" w:initials="UO">
    <w:p w14:paraId="4C0956E1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Na kratko povzemite </w:t>
      </w:r>
      <w:r>
        <w:rPr>
          <w:b/>
          <w:bCs/>
        </w:rPr>
        <w:t>najpomembnejše ugotovitve testiranja</w:t>
      </w:r>
      <w:r>
        <w:t>.</w:t>
      </w:r>
    </w:p>
    <w:p w14:paraId="4C0956E2" w14:textId="77777777" w:rsidR="00060A6B" w:rsidRDefault="000C6F52">
      <w:pPr>
        <w:pStyle w:val="Pripombabesedilo"/>
        <w:numPr>
          <w:ilvl w:val="0"/>
          <w:numId w:val="23"/>
        </w:numPr>
        <w:ind w:left="360"/>
      </w:pPr>
      <w:r>
        <w:t xml:space="preserve">Pojasnite, </w:t>
      </w:r>
      <w:r>
        <w:rPr>
          <w:b/>
          <w:bCs/>
        </w:rPr>
        <w:t>kaj ste se naučili o uporabnikih in prototipu</w:t>
      </w:r>
      <w:r>
        <w:t>.</w:t>
      </w:r>
    </w:p>
    <w:p w14:paraId="4C0956E3" w14:textId="77777777" w:rsidR="00060A6B" w:rsidRDefault="000C6F52">
      <w:pPr>
        <w:pStyle w:val="Pripombabesedilo"/>
        <w:numPr>
          <w:ilvl w:val="0"/>
          <w:numId w:val="23"/>
        </w:numPr>
        <w:ind w:left="360"/>
      </w:pPr>
      <w:r>
        <w:t xml:space="preserve">Izpostavite ugotovitve, ki so </w:t>
      </w:r>
      <w:r>
        <w:rPr>
          <w:b/>
          <w:bCs/>
        </w:rPr>
        <w:t xml:space="preserve">neposredno vplivale na spremembe ali </w:t>
      </w:r>
      <w:r>
        <w:rPr>
          <w:b/>
          <w:bCs/>
        </w:rPr>
        <w:t>izboljšave aplikacije</w:t>
      </w:r>
      <w:r>
        <w:t>.</w:t>
      </w:r>
    </w:p>
    <w:p w14:paraId="4C0956E4" w14:textId="77777777" w:rsidR="00060A6B" w:rsidRDefault="000C6F52">
      <w:pPr>
        <w:pStyle w:val="Pripombabesedilo"/>
      </w:pPr>
      <w:r>
        <w:t xml:space="preserve">Poudarek naj bo na </w:t>
      </w:r>
      <w:r>
        <w:rPr>
          <w:b/>
          <w:bCs/>
        </w:rPr>
        <w:t>povezavi med povratnimi informacijami in nadaljnjim razvojem rešitve</w:t>
      </w:r>
      <w:r>
        <w:t>.</w:t>
      </w:r>
    </w:p>
  </w:comment>
  <w:comment w:id="20" w:author="Uroš Ocepek" w:date="2026-02-25T19:30:00Z" w:initials="UO">
    <w:p w14:paraId="4C0956E5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ta razdelek zabeležite </w:t>
      </w:r>
      <w:r>
        <w:rPr>
          <w:b/>
          <w:bCs/>
        </w:rPr>
        <w:t>vsako večjo spremembo</w:t>
      </w:r>
      <w:r>
        <w:t>, ki ste jo izvedli med razvojem projekta.</w:t>
      </w:r>
    </w:p>
    <w:p w14:paraId="4C0956E6" w14:textId="77777777" w:rsidR="00060A6B" w:rsidRDefault="000C6F52">
      <w:pPr>
        <w:pStyle w:val="Pripombabesedilo"/>
        <w:numPr>
          <w:ilvl w:val="0"/>
          <w:numId w:val="24"/>
        </w:numPr>
        <w:ind w:left="360"/>
      </w:pPr>
      <w:r>
        <w:t xml:space="preserve">Za </w:t>
      </w:r>
      <w:r>
        <w:rPr>
          <w:b/>
          <w:bCs/>
        </w:rPr>
        <w:t>vsako spremembo</w:t>
      </w:r>
      <w:r>
        <w:t xml:space="preserve"> izpolnite en zapis.</w:t>
      </w:r>
    </w:p>
    <w:p w14:paraId="4C0956E7" w14:textId="77777777" w:rsidR="00060A6B" w:rsidRDefault="000C6F52">
      <w:pPr>
        <w:pStyle w:val="Pripombabesedilo"/>
        <w:numPr>
          <w:ilvl w:val="0"/>
          <w:numId w:val="24"/>
        </w:numPr>
        <w:ind w:left="360"/>
      </w:pPr>
      <w:r>
        <w:t xml:space="preserve">Jasno navedite </w:t>
      </w:r>
      <w:r>
        <w:rPr>
          <w:b/>
          <w:bCs/>
        </w:rPr>
        <w:t>povod za spremembo</w:t>
      </w:r>
      <w:r>
        <w:t xml:space="preserve"> (povratna informacija, testiranje, tehnični razlog).</w:t>
      </w:r>
    </w:p>
    <w:p w14:paraId="4C0956E8" w14:textId="77777777" w:rsidR="00060A6B" w:rsidRDefault="000C6F52">
      <w:pPr>
        <w:pStyle w:val="Pripombabesedilo"/>
        <w:numPr>
          <w:ilvl w:val="0"/>
          <w:numId w:val="24"/>
        </w:numPr>
        <w:ind w:left="360"/>
      </w:pPr>
      <w:r>
        <w:t xml:space="preserve">Opišite </w:t>
      </w:r>
      <w:r>
        <w:rPr>
          <w:b/>
          <w:bCs/>
        </w:rPr>
        <w:t>težavo</w:t>
      </w:r>
      <w:r>
        <w:t xml:space="preserve">, </w:t>
      </w:r>
      <w:r>
        <w:rPr>
          <w:b/>
          <w:bCs/>
        </w:rPr>
        <w:t>dokaz</w:t>
      </w:r>
      <w:r>
        <w:t xml:space="preserve">, na podlagi katerega ste jo prepoznali, ter </w:t>
      </w:r>
      <w:r>
        <w:rPr>
          <w:b/>
          <w:bCs/>
        </w:rPr>
        <w:t>konkretno spremembo</w:t>
      </w:r>
      <w:r>
        <w:t>, ki ste jo izvedli.</w:t>
      </w:r>
    </w:p>
    <w:p w14:paraId="4C0956E9" w14:textId="77777777" w:rsidR="00060A6B" w:rsidRDefault="000C6F52">
      <w:pPr>
        <w:pStyle w:val="Pripombabesedilo"/>
        <w:numPr>
          <w:ilvl w:val="0"/>
          <w:numId w:val="24"/>
        </w:numPr>
        <w:ind w:left="360"/>
      </w:pPr>
      <w:r>
        <w:t xml:space="preserve">Na kratko pojasnite </w:t>
      </w:r>
      <w:r>
        <w:rPr>
          <w:b/>
          <w:bCs/>
        </w:rPr>
        <w:t>učinek spremembe</w:t>
      </w:r>
      <w:r>
        <w:t xml:space="preserve"> na delovanje ali uporabniško izkušnjo.</w:t>
      </w:r>
    </w:p>
    <w:p w14:paraId="4C0956EA" w14:textId="77777777" w:rsidR="00060A6B" w:rsidRDefault="000C6F52">
      <w:pPr>
        <w:pStyle w:val="Pripombabesedilo"/>
      </w:pPr>
      <w:r>
        <w:t xml:space="preserve">Poudarek je na </w:t>
      </w:r>
      <w:r>
        <w:rPr>
          <w:b/>
          <w:bCs/>
        </w:rPr>
        <w:t>iterativnem razvoju na podlagi dokazov</w:t>
      </w:r>
      <w:r>
        <w:t>, ne na količini sprememb.</w:t>
      </w:r>
    </w:p>
  </w:comment>
  <w:comment w:id="21" w:author="Uroš Ocepek" w:date="2026-02-25T19:30:00Z" w:initials="UO">
    <w:p w14:paraId="4C0956EB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tem razdelku pokažite, da razumete </w:t>
      </w:r>
      <w:r>
        <w:rPr>
          <w:b/>
          <w:bCs/>
        </w:rPr>
        <w:t>okolje, v katerem bi vaš produkt obstajal</w:t>
      </w:r>
      <w:r>
        <w:t xml:space="preserve">. </w:t>
      </w:r>
    </w:p>
  </w:comment>
  <w:comment w:id="22" w:author="Uroš Ocepek" w:date="2026-02-25T19:30:00Z" w:initials="UO">
    <w:p w14:paraId="4C0956EC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Opišite, </w:t>
      </w:r>
      <w:r>
        <w:rPr>
          <w:b/>
          <w:bCs/>
        </w:rPr>
        <w:t>kdo so potencialni uporabniki vašega produkta</w:t>
      </w:r>
      <w:r>
        <w:t>.</w:t>
      </w:r>
    </w:p>
    <w:p w14:paraId="4C0956ED" w14:textId="77777777" w:rsidR="00060A6B" w:rsidRDefault="000C6F52">
      <w:pPr>
        <w:pStyle w:val="Pripombabesedilo"/>
        <w:numPr>
          <w:ilvl w:val="0"/>
          <w:numId w:val="25"/>
        </w:numPr>
      </w:pPr>
      <w:r>
        <w:t xml:space="preserve">Navedite osnovne </w:t>
      </w:r>
      <w:r>
        <w:t>značilnosti ciljnih skupin.</w:t>
      </w:r>
    </w:p>
    <w:p w14:paraId="4C0956EE" w14:textId="77777777" w:rsidR="00060A6B" w:rsidRDefault="000C6F52">
      <w:pPr>
        <w:pStyle w:val="Pripombabesedilo"/>
        <w:numPr>
          <w:ilvl w:val="0"/>
          <w:numId w:val="25"/>
        </w:numPr>
        <w:ind w:left="360"/>
      </w:pPr>
      <w:r>
        <w:t xml:space="preserve">Pojasnite, </w:t>
      </w:r>
      <w:r>
        <w:rPr>
          <w:b/>
          <w:bCs/>
        </w:rPr>
        <w:t>zakaj je vaš produkt zanje relevanten</w:t>
      </w:r>
      <w:r>
        <w:t>.</w:t>
      </w:r>
    </w:p>
  </w:comment>
  <w:comment w:id="23" w:author="Uroš Ocepek" w:date="2026-02-25T19:30:00Z" w:initials="UO">
    <w:p w14:paraId="4C0956EF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preglednici predstavite </w:t>
      </w:r>
      <w:r>
        <w:rPr>
          <w:b/>
          <w:bCs/>
        </w:rPr>
        <w:t>ključne konkurenčne rešitve</w:t>
      </w:r>
      <w:r>
        <w:t>.</w:t>
      </w:r>
    </w:p>
    <w:p w14:paraId="4C0956F0" w14:textId="77777777" w:rsidR="00060A6B" w:rsidRDefault="000C6F52">
      <w:pPr>
        <w:pStyle w:val="Pripombabesedilo"/>
        <w:numPr>
          <w:ilvl w:val="0"/>
          <w:numId w:val="26"/>
        </w:numPr>
        <w:ind w:left="360"/>
      </w:pPr>
      <w:r>
        <w:t xml:space="preserve">Za vsakega konkurenta navedite </w:t>
      </w:r>
      <w:r>
        <w:rPr>
          <w:b/>
          <w:bCs/>
        </w:rPr>
        <w:t>prednosti in slabosti</w:t>
      </w:r>
      <w:r>
        <w:t>.</w:t>
      </w:r>
    </w:p>
    <w:p w14:paraId="4C0956F1" w14:textId="77777777" w:rsidR="00060A6B" w:rsidRDefault="000C6F52">
      <w:pPr>
        <w:pStyle w:val="Pripombabesedilo"/>
        <w:numPr>
          <w:ilvl w:val="0"/>
          <w:numId w:val="26"/>
        </w:numPr>
        <w:ind w:left="360"/>
      </w:pPr>
      <w:r>
        <w:t xml:space="preserve">Upoštevajte tako </w:t>
      </w:r>
      <w:r>
        <w:rPr>
          <w:b/>
          <w:bCs/>
        </w:rPr>
        <w:t>neposredno kot posredno konkurenco</w:t>
      </w:r>
      <w:r>
        <w:t>.</w:t>
      </w:r>
    </w:p>
  </w:comment>
  <w:comment w:id="24" w:author="Uroš Ocepek" w:date="2026-02-25T19:30:00Z" w:initials="UO">
    <w:p w14:paraId="4C0956F2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Na kratko pojasnite, </w:t>
      </w:r>
      <w:r>
        <w:rPr>
          <w:b/>
          <w:bCs/>
        </w:rPr>
        <w:t>v čem se vaš produkt razlikuje od obstoječih rešitev</w:t>
      </w:r>
      <w:r>
        <w:t>.</w:t>
      </w:r>
    </w:p>
    <w:p w14:paraId="4C0956F3" w14:textId="77777777" w:rsidR="00060A6B" w:rsidRDefault="000C6F52">
      <w:pPr>
        <w:pStyle w:val="Pripombabesedilo"/>
        <w:numPr>
          <w:ilvl w:val="0"/>
          <w:numId w:val="27"/>
        </w:numPr>
        <w:ind w:left="360"/>
      </w:pPr>
      <w:r>
        <w:t xml:space="preserve">Izpostavite </w:t>
      </w:r>
      <w:r>
        <w:rPr>
          <w:b/>
          <w:bCs/>
        </w:rPr>
        <w:t>glavno dodano vrednost</w:t>
      </w:r>
      <w:r>
        <w:t xml:space="preserve"> za uporabnika.</w:t>
      </w:r>
    </w:p>
    <w:p w14:paraId="4C0956F4" w14:textId="77777777" w:rsidR="00060A6B" w:rsidRDefault="000C6F52">
      <w:pPr>
        <w:pStyle w:val="Pripombabesedilo"/>
        <w:numPr>
          <w:ilvl w:val="0"/>
          <w:numId w:val="27"/>
        </w:numPr>
        <w:ind w:left="360"/>
      </w:pPr>
      <w:r>
        <w:t xml:space="preserve">Pojasnite, zakaj bi uporabnik izbral </w:t>
      </w:r>
      <w:r>
        <w:rPr>
          <w:b/>
          <w:bCs/>
        </w:rPr>
        <w:t>vašo rešitev</w:t>
      </w:r>
      <w:r>
        <w:t>.</w:t>
      </w:r>
    </w:p>
  </w:comment>
  <w:comment w:id="25" w:author="Uroš Ocepek" w:date="2026-02-25T19:31:00Z" w:initials="UO">
    <w:p w14:paraId="4C0956F5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Na kratko opišite, </w:t>
      </w:r>
      <w:r>
        <w:rPr>
          <w:b/>
          <w:bCs/>
        </w:rPr>
        <w:t>kaj ste se naučili</w:t>
      </w:r>
      <w:r>
        <w:t>:</w:t>
      </w:r>
    </w:p>
    <w:p w14:paraId="4C0956F6" w14:textId="77777777" w:rsidR="00060A6B" w:rsidRDefault="000C6F52">
      <w:pPr>
        <w:pStyle w:val="Pripombabesedilo"/>
        <w:numPr>
          <w:ilvl w:val="0"/>
          <w:numId w:val="28"/>
        </w:numPr>
      </w:pPr>
      <w:r>
        <w:t>pri razvoju produkta,</w:t>
      </w:r>
    </w:p>
    <w:p w14:paraId="4C0956F7" w14:textId="77777777" w:rsidR="00060A6B" w:rsidRDefault="000C6F52">
      <w:pPr>
        <w:pStyle w:val="Pripombabesedilo"/>
        <w:numPr>
          <w:ilvl w:val="0"/>
          <w:numId w:val="28"/>
        </w:numPr>
      </w:pPr>
      <w:r>
        <w:t>pri uporabi umetne inteligence,</w:t>
      </w:r>
    </w:p>
    <w:p w14:paraId="4C0956F8" w14:textId="77777777" w:rsidR="00060A6B" w:rsidRDefault="000C6F52">
      <w:pPr>
        <w:pStyle w:val="Pripombabesedilo"/>
        <w:numPr>
          <w:ilvl w:val="0"/>
          <w:numId w:val="28"/>
        </w:numPr>
      </w:pPr>
      <w:r>
        <w:t>pri delu z uporabniki.</w:t>
      </w:r>
    </w:p>
    <w:p w14:paraId="4C0956F9" w14:textId="77777777" w:rsidR="00060A6B" w:rsidRDefault="000C6F52">
      <w:pPr>
        <w:pStyle w:val="Pripombabesedilo"/>
      </w:pPr>
      <w:r>
        <w:t xml:space="preserve">Poudarek naj bo na </w:t>
      </w:r>
      <w:r>
        <w:rPr>
          <w:b/>
          <w:bCs/>
        </w:rPr>
        <w:t>razumevanju procesa</w:t>
      </w:r>
      <w:r>
        <w:t>, ne na naštevanju dejavnosti.</w:t>
      </w:r>
      <w:r>
        <w:br/>
      </w:r>
      <w:r>
        <w:br/>
      </w:r>
      <w:r>
        <w:t>VSAK ČLAN SKUPINE ZASE.</w:t>
      </w:r>
    </w:p>
  </w:comment>
  <w:comment w:id="26" w:author="Uroš Ocepek" w:date="2026-02-25T19:32:00Z" w:initials="UO">
    <w:p w14:paraId="4C0956FA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Opišite, </w:t>
      </w:r>
      <w:r>
        <w:rPr>
          <w:b/>
          <w:bCs/>
        </w:rPr>
        <w:t>katere odločitve bi ob ponovnem delu spremenili</w:t>
      </w:r>
      <w:r>
        <w:t xml:space="preserve"> in zakaj.</w:t>
      </w:r>
    </w:p>
    <w:p w14:paraId="4C0956FB" w14:textId="77777777" w:rsidR="00060A6B" w:rsidRDefault="000C6F52">
      <w:pPr>
        <w:pStyle w:val="Pripombabesedilo"/>
        <w:numPr>
          <w:ilvl w:val="0"/>
          <w:numId w:val="29"/>
        </w:numPr>
      </w:pPr>
      <w:r>
        <w:t>Pojasnite, kaj bi izboljšali v procesu, sodelovanju ali tehnični izvedbi.</w:t>
      </w:r>
    </w:p>
    <w:p w14:paraId="4C0956FC" w14:textId="77777777" w:rsidR="00060A6B" w:rsidRDefault="000C6F52">
      <w:pPr>
        <w:pStyle w:val="Pripombabesedilo"/>
      </w:pPr>
      <w:r>
        <w:br/>
      </w:r>
      <w:r>
        <w:t>VSAK ČLAN SKUPINE ZASE.</w:t>
      </w:r>
    </w:p>
  </w:comment>
  <w:comment w:id="27" w:author="Uroš Ocepek" w:date="2026-02-25T19:32:00Z" w:initials="UO">
    <w:p w14:paraId="4C0956FD" w14:textId="77777777" w:rsidR="00060A6B" w:rsidRDefault="000C6F52">
      <w:pPr>
        <w:pStyle w:val="Pripombabesedilo"/>
      </w:pPr>
      <w:r>
        <w:rPr>
          <w:rStyle w:val="Pripombasklic"/>
        </w:rPr>
        <w:annotationRef/>
      </w:r>
      <w:r>
        <w:t xml:space="preserve">V tem razdelku zberite </w:t>
      </w:r>
      <w:r>
        <w:rPr>
          <w:b/>
          <w:bCs/>
        </w:rPr>
        <w:t>vse ključne povezave in dodatna dokazila</w:t>
      </w:r>
      <w:r>
        <w:t>.</w:t>
      </w:r>
    </w:p>
    <w:p w14:paraId="4C0956FE" w14:textId="77777777" w:rsidR="00060A6B" w:rsidRDefault="000C6F52">
      <w:pPr>
        <w:pStyle w:val="Pripombabesedilo"/>
        <w:numPr>
          <w:ilvl w:val="0"/>
          <w:numId w:val="30"/>
        </w:numPr>
        <w:ind w:left="360"/>
      </w:pPr>
      <w:r>
        <w:t xml:space="preserve">Dodajte povezavo do </w:t>
      </w:r>
      <w:r>
        <w:rPr>
          <w:b/>
          <w:bCs/>
        </w:rPr>
        <w:t>repozitorija</w:t>
      </w:r>
      <w:r>
        <w:t xml:space="preserve"> in </w:t>
      </w:r>
      <w:r>
        <w:rPr>
          <w:b/>
          <w:bCs/>
        </w:rPr>
        <w:t>delujočega prototipa</w:t>
      </w:r>
      <w:r>
        <w:t>.</w:t>
      </w:r>
    </w:p>
    <w:p w14:paraId="4C0956FF" w14:textId="77777777" w:rsidR="00060A6B" w:rsidRDefault="000C6F52">
      <w:pPr>
        <w:pStyle w:val="Pripombabesedilo"/>
        <w:numPr>
          <w:ilvl w:val="0"/>
          <w:numId w:val="30"/>
        </w:numPr>
        <w:ind w:left="360"/>
      </w:pPr>
      <w:r>
        <w:t xml:space="preserve">Priložite ali </w:t>
      </w:r>
      <w:r>
        <w:t xml:space="preserve">povežite </w:t>
      </w:r>
      <w:r>
        <w:rPr>
          <w:b/>
          <w:bCs/>
        </w:rPr>
        <w:t>posnetke intervjujev</w:t>
      </w:r>
      <w:r>
        <w:t xml:space="preserve"> in </w:t>
      </w:r>
      <w:r>
        <w:rPr>
          <w:b/>
          <w:bCs/>
        </w:rPr>
        <w:t>izvoze anket</w:t>
      </w:r>
      <w:r>
        <w:t>.</w:t>
      </w:r>
    </w:p>
    <w:p w14:paraId="4C095700" w14:textId="77777777" w:rsidR="00060A6B" w:rsidRDefault="000C6F52">
      <w:pPr>
        <w:pStyle w:val="Pripombabesedilo"/>
        <w:numPr>
          <w:ilvl w:val="0"/>
          <w:numId w:val="30"/>
        </w:numPr>
        <w:ind w:left="360"/>
      </w:pPr>
      <w:r>
        <w:t xml:space="preserve">Dodajte morebitne </w:t>
      </w:r>
      <w:r>
        <w:rPr>
          <w:b/>
          <w:bCs/>
        </w:rPr>
        <w:t>dodatne materiale</w:t>
      </w:r>
      <w:r>
        <w:t>, na katere se sklicujete v projektnem zvezku.</w:t>
      </w:r>
    </w:p>
    <w:p w14:paraId="4C095701" w14:textId="77777777" w:rsidR="00060A6B" w:rsidRDefault="000C6F52">
      <w:pPr>
        <w:pStyle w:val="Pripombabesedilo"/>
      </w:pPr>
      <w:r>
        <w:t xml:space="preserve">Priloge morajo omogočati </w:t>
      </w:r>
      <w:r>
        <w:rPr>
          <w:b/>
          <w:bCs/>
        </w:rPr>
        <w:t>neposredno preverljivost vseh trditev v projektu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095696" w15:done="0"/>
  <w15:commentEx w15:paraId="4C09569E" w15:done="0"/>
  <w15:commentEx w15:paraId="4C0956A4" w15:done="0"/>
  <w15:commentEx w15:paraId="4C0956A8" w15:done="0"/>
  <w15:commentEx w15:paraId="4C0956AF" w15:done="0"/>
  <w15:commentEx w15:paraId="4C0956B0" w15:done="0"/>
  <w15:commentEx w15:paraId="4C0956B5" w15:done="0"/>
  <w15:commentEx w15:paraId="4C0956B9" w15:done="0"/>
  <w15:commentEx w15:paraId="4C0956BC" w15:done="0"/>
  <w15:commentEx w15:paraId="4C0956C1" w15:done="0"/>
  <w15:commentEx w15:paraId="4C0956C5" w15:done="0"/>
  <w15:commentEx w15:paraId="4C0956C9" w15:done="0"/>
  <w15:commentEx w15:paraId="4C0956CE" w15:done="0"/>
  <w15:commentEx w15:paraId="4C0956D3" w15:done="0"/>
  <w15:commentEx w15:paraId="4C0956D4" w15:done="0"/>
  <w15:commentEx w15:paraId="4C0956D7" w15:done="0"/>
  <w15:commentEx w15:paraId="4C0956DB" w15:done="0"/>
  <w15:commentEx w15:paraId="4C0956DD" w15:done="0"/>
  <w15:commentEx w15:paraId="4C0956E0" w15:done="0"/>
  <w15:commentEx w15:paraId="4C0956E4" w15:done="0"/>
  <w15:commentEx w15:paraId="4C0956EA" w15:done="0"/>
  <w15:commentEx w15:paraId="4C0956EB" w15:done="0"/>
  <w15:commentEx w15:paraId="4C0956EE" w15:done="0"/>
  <w15:commentEx w15:paraId="4C0956F1" w15:done="0"/>
  <w15:commentEx w15:paraId="4C0956F4" w15:done="0"/>
  <w15:commentEx w15:paraId="4C0956F9" w15:done="0"/>
  <w15:commentEx w15:paraId="4C0956FC" w15:done="0"/>
  <w15:commentEx w15:paraId="4C0957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095696" w16cid:durableId="610091CE"/>
  <w16cid:commentId w16cid:paraId="4C09569E" w16cid:durableId="0A361C33"/>
  <w16cid:commentId w16cid:paraId="4C0956A4" w16cid:durableId="165506AD"/>
  <w16cid:commentId w16cid:paraId="4C0956A8" w16cid:durableId="14303348"/>
  <w16cid:commentId w16cid:paraId="4C0956AF" w16cid:durableId="1CFF7497"/>
  <w16cid:commentId w16cid:paraId="4C0956B0" w16cid:durableId="419517D2"/>
  <w16cid:commentId w16cid:paraId="4C0956B5" w16cid:durableId="1E47C184"/>
  <w16cid:commentId w16cid:paraId="4C0956B9" w16cid:durableId="2354DFA1"/>
  <w16cid:commentId w16cid:paraId="4C0956BC" w16cid:durableId="66A70FF7"/>
  <w16cid:commentId w16cid:paraId="4C0956C1" w16cid:durableId="727B6556"/>
  <w16cid:commentId w16cid:paraId="4C0956C5" w16cid:durableId="74E8E8B1"/>
  <w16cid:commentId w16cid:paraId="4C0956C9" w16cid:durableId="26F9FB43"/>
  <w16cid:commentId w16cid:paraId="4C0956CE" w16cid:durableId="16D7B258"/>
  <w16cid:commentId w16cid:paraId="4C0956D3" w16cid:durableId="38729F2E"/>
  <w16cid:commentId w16cid:paraId="4C0956D4" w16cid:durableId="58AF62B5"/>
  <w16cid:commentId w16cid:paraId="4C0956D7" w16cid:durableId="3F180875"/>
  <w16cid:commentId w16cid:paraId="4C0956DB" w16cid:durableId="052C18C7"/>
  <w16cid:commentId w16cid:paraId="4C0956DD" w16cid:durableId="3C11F87C"/>
  <w16cid:commentId w16cid:paraId="4C0956E0" w16cid:durableId="598F5449"/>
  <w16cid:commentId w16cid:paraId="4C0956E4" w16cid:durableId="613247C8"/>
  <w16cid:commentId w16cid:paraId="4C0956EA" w16cid:durableId="0A5D4145"/>
  <w16cid:commentId w16cid:paraId="4C0956EB" w16cid:durableId="7558B3AC"/>
  <w16cid:commentId w16cid:paraId="4C0956EE" w16cid:durableId="65E22D8E"/>
  <w16cid:commentId w16cid:paraId="4C0956F1" w16cid:durableId="59859955"/>
  <w16cid:commentId w16cid:paraId="4C0956F4" w16cid:durableId="43545791"/>
  <w16cid:commentId w16cid:paraId="4C0956F9" w16cid:durableId="7520410C"/>
  <w16cid:commentId w16cid:paraId="4C0956FC" w16cid:durableId="6CC04D05"/>
  <w16cid:commentId w16cid:paraId="4C095701" w16cid:durableId="724604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27BC6" w14:textId="77777777" w:rsidR="000C6F52" w:rsidRDefault="000C6F52">
      <w:pPr>
        <w:spacing w:after="0" w:line="240" w:lineRule="auto"/>
      </w:pPr>
      <w:r>
        <w:separator/>
      </w:r>
    </w:p>
  </w:endnote>
  <w:endnote w:type="continuationSeparator" w:id="0">
    <w:p w14:paraId="33FD404D" w14:textId="77777777" w:rsidR="000C6F52" w:rsidRDefault="000C6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EE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EE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46265" w14:textId="77777777" w:rsidR="000C6F52" w:rsidRDefault="000C6F5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8CB84AA" w14:textId="77777777" w:rsidR="000C6F52" w:rsidRDefault="000C6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C2D"/>
    <w:multiLevelType w:val="multilevel"/>
    <w:tmpl w:val="F1028DE6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06837C32"/>
    <w:multiLevelType w:val="multilevel"/>
    <w:tmpl w:val="D388C71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0BB00CA2"/>
    <w:multiLevelType w:val="multilevel"/>
    <w:tmpl w:val="A4FCF7F4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" w15:restartNumberingAfterBreak="0">
    <w:nsid w:val="17781273"/>
    <w:multiLevelType w:val="hybridMultilevel"/>
    <w:tmpl w:val="D0EA491A"/>
    <w:lvl w:ilvl="0" w:tplc="C18007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E27C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FB014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9E3C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750DA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37E26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9EB1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EEEBC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F640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1ADD4BD5"/>
    <w:multiLevelType w:val="multilevel"/>
    <w:tmpl w:val="CC7A0096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" w15:restartNumberingAfterBreak="0">
    <w:nsid w:val="1D493130"/>
    <w:multiLevelType w:val="multilevel"/>
    <w:tmpl w:val="9C366194"/>
    <w:styleLink w:val="WWOutlineListStyle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32F6FDF"/>
    <w:multiLevelType w:val="hybridMultilevel"/>
    <w:tmpl w:val="11F06FD8"/>
    <w:lvl w:ilvl="0" w:tplc="0F987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10C6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3D09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4090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8863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B70A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40E5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D1ED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7E247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27CF610C"/>
    <w:multiLevelType w:val="hybridMultilevel"/>
    <w:tmpl w:val="CCAC7604"/>
    <w:lvl w:ilvl="0" w:tplc="DE808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AA4F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A6CF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98CEF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1166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5EEFE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6208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FC451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F865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294E4395"/>
    <w:multiLevelType w:val="multilevel"/>
    <w:tmpl w:val="EC40091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" w15:restartNumberingAfterBreak="0">
    <w:nsid w:val="2B516D25"/>
    <w:multiLevelType w:val="hybridMultilevel"/>
    <w:tmpl w:val="FF8E8A6C"/>
    <w:lvl w:ilvl="0" w:tplc="E9805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4A5E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D24CF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00CEE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1D6DD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B7602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D6ED4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A961B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434CD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3545546D"/>
    <w:multiLevelType w:val="multilevel"/>
    <w:tmpl w:val="2ABE2718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" w15:restartNumberingAfterBreak="0">
    <w:nsid w:val="3A227194"/>
    <w:multiLevelType w:val="multilevel"/>
    <w:tmpl w:val="1660B802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3A4A62AB"/>
    <w:multiLevelType w:val="multilevel"/>
    <w:tmpl w:val="ECF8679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3B59020D"/>
    <w:multiLevelType w:val="multilevel"/>
    <w:tmpl w:val="914C911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3D274082"/>
    <w:multiLevelType w:val="multilevel"/>
    <w:tmpl w:val="F9B88B14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5" w15:restartNumberingAfterBreak="0">
    <w:nsid w:val="3E5211A7"/>
    <w:multiLevelType w:val="multilevel"/>
    <w:tmpl w:val="C73024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3EE47A43"/>
    <w:multiLevelType w:val="multilevel"/>
    <w:tmpl w:val="4A6CA40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45952667"/>
    <w:multiLevelType w:val="multilevel"/>
    <w:tmpl w:val="E36A0B5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8" w15:restartNumberingAfterBreak="0">
    <w:nsid w:val="463820EB"/>
    <w:multiLevelType w:val="multilevel"/>
    <w:tmpl w:val="1BFE61A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9" w15:restartNumberingAfterBreak="0">
    <w:nsid w:val="4A137346"/>
    <w:multiLevelType w:val="multilevel"/>
    <w:tmpl w:val="11E6182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4A241070"/>
    <w:multiLevelType w:val="multilevel"/>
    <w:tmpl w:val="8456703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1" w15:restartNumberingAfterBreak="0">
    <w:nsid w:val="4AB71CB2"/>
    <w:multiLevelType w:val="multilevel"/>
    <w:tmpl w:val="3578ADD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2" w15:restartNumberingAfterBreak="0">
    <w:nsid w:val="4AC34FB1"/>
    <w:multiLevelType w:val="multilevel"/>
    <w:tmpl w:val="01A80626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3" w15:restartNumberingAfterBreak="0">
    <w:nsid w:val="4E84740B"/>
    <w:multiLevelType w:val="multilevel"/>
    <w:tmpl w:val="2DB00FF8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4" w15:restartNumberingAfterBreak="0">
    <w:nsid w:val="549A4D60"/>
    <w:multiLevelType w:val="multilevel"/>
    <w:tmpl w:val="68AC175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54F17426"/>
    <w:multiLevelType w:val="multilevel"/>
    <w:tmpl w:val="2CCCEC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5534010C"/>
    <w:multiLevelType w:val="multilevel"/>
    <w:tmpl w:val="8B466C3E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7" w15:restartNumberingAfterBreak="0">
    <w:nsid w:val="5CCC3FE4"/>
    <w:multiLevelType w:val="multilevel"/>
    <w:tmpl w:val="A8262D58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8" w15:restartNumberingAfterBreak="0">
    <w:nsid w:val="5E35646E"/>
    <w:multiLevelType w:val="hybridMultilevel"/>
    <w:tmpl w:val="4E7435BA"/>
    <w:lvl w:ilvl="0" w:tplc="7646C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A646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7CC3B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350E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210CA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A80C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CA607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882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D745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" w15:restartNumberingAfterBreak="0">
    <w:nsid w:val="6CDC0BE8"/>
    <w:multiLevelType w:val="multilevel"/>
    <w:tmpl w:val="F6E8A53E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0" w15:restartNumberingAfterBreak="0">
    <w:nsid w:val="6D8B2F2F"/>
    <w:multiLevelType w:val="multilevel"/>
    <w:tmpl w:val="CB9CC1D2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1" w15:restartNumberingAfterBreak="0">
    <w:nsid w:val="6EC95803"/>
    <w:multiLevelType w:val="multilevel"/>
    <w:tmpl w:val="6734C378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2" w15:restartNumberingAfterBreak="0">
    <w:nsid w:val="78505BE2"/>
    <w:multiLevelType w:val="multilevel"/>
    <w:tmpl w:val="8A6A7AF2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3" w15:restartNumberingAfterBreak="0">
    <w:nsid w:val="7EEF598B"/>
    <w:multiLevelType w:val="multilevel"/>
    <w:tmpl w:val="F036CF1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4" w15:restartNumberingAfterBreak="0">
    <w:nsid w:val="7F732D6E"/>
    <w:multiLevelType w:val="multilevel"/>
    <w:tmpl w:val="0DCA55E4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7F7E64C1"/>
    <w:multiLevelType w:val="hybridMultilevel"/>
    <w:tmpl w:val="2CFC27F6"/>
    <w:lvl w:ilvl="0" w:tplc="69BE3C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EE76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A0C52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984E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C04D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FD05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F3C96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BC00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65013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667703586">
    <w:abstractNumId w:val="5"/>
  </w:num>
  <w:num w:numId="2" w16cid:durableId="2023048691">
    <w:abstractNumId w:val="33"/>
  </w:num>
  <w:num w:numId="3" w16cid:durableId="1967734695">
    <w:abstractNumId w:val="15"/>
  </w:num>
  <w:num w:numId="4" w16cid:durableId="1045637763">
    <w:abstractNumId w:val="31"/>
  </w:num>
  <w:num w:numId="5" w16cid:durableId="119111602">
    <w:abstractNumId w:val="25"/>
  </w:num>
  <w:num w:numId="6" w16cid:durableId="576325504">
    <w:abstractNumId w:val="24"/>
  </w:num>
  <w:num w:numId="7" w16cid:durableId="814490790">
    <w:abstractNumId w:val="22"/>
  </w:num>
  <w:num w:numId="8" w16cid:durableId="97145446">
    <w:abstractNumId w:val="16"/>
  </w:num>
  <w:num w:numId="9" w16cid:durableId="501287572">
    <w:abstractNumId w:val="17"/>
  </w:num>
  <w:num w:numId="10" w16cid:durableId="1938099607">
    <w:abstractNumId w:val="23"/>
  </w:num>
  <w:num w:numId="11" w16cid:durableId="2138450102">
    <w:abstractNumId w:val="14"/>
  </w:num>
  <w:num w:numId="12" w16cid:durableId="1702391693">
    <w:abstractNumId w:val="18"/>
  </w:num>
  <w:num w:numId="13" w16cid:durableId="1920943883">
    <w:abstractNumId w:val="19"/>
  </w:num>
  <w:num w:numId="14" w16cid:durableId="31075791">
    <w:abstractNumId w:val="1"/>
  </w:num>
  <w:num w:numId="15" w16cid:durableId="2130585202">
    <w:abstractNumId w:val="26"/>
  </w:num>
  <w:num w:numId="16" w16cid:durableId="527836795">
    <w:abstractNumId w:val="20"/>
  </w:num>
  <w:num w:numId="17" w16cid:durableId="1681815468">
    <w:abstractNumId w:val="12"/>
  </w:num>
  <w:num w:numId="18" w16cid:durableId="623342050">
    <w:abstractNumId w:val="13"/>
  </w:num>
  <w:num w:numId="19" w16cid:durableId="277420363">
    <w:abstractNumId w:val="32"/>
  </w:num>
  <w:num w:numId="20" w16cid:durableId="1023290344">
    <w:abstractNumId w:val="34"/>
  </w:num>
  <w:num w:numId="21" w16cid:durableId="1516726688">
    <w:abstractNumId w:val="4"/>
  </w:num>
  <w:num w:numId="22" w16cid:durableId="2053722300">
    <w:abstractNumId w:val="2"/>
  </w:num>
  <w:num w:numId="23" w16cid:durableId="683441567">
    <w:abstractNumId w:val="30"/>
  </w:num>
  <w:num w:numId="24" w16cid:durableId="2036881788">
    <w:abstractNumId w:val="27"/>
  </w:num>
  <w:num w:numId="25" w16cid:durableId="643386142">
    <w:abstractNumId w:val="0"/>
  </w:num>
  <w:num w:numId="26" w16cid:durableId="1975520793">
    <w:abstractNumId w:val="29"/>
  </w:num>
  <w:num w:numId="27" w16cid:durableId="2046522311">
    <w:abstractNumId w:val="8"/>
  </w:num>
  <w:num w:numId="28" w16cid:durableId="1097483779">
    <w:abstractNumId w:val="21"/>
  </w:num>
  <w:num w:numId="29" w16cid:durableId="582685288">
    <w:abstractNumId w:val="10"/>
  </w:num>
  <w:num w:numId="30" w16cid:durableId="1226139304">
    <w:abstractNumId w:val="11"/>
  </w:num>
  <w:num w:numId="31" w16cid:durableId="944658982">
    <w:abstractNumId w:val="6"/>
  </w:num>
  <w:num w:numId="32" w16cid:durableId="125858719">
    <w:abstractNumId w:val="35"/>
  </w:num>
  <w:num w:numId="33" w16cid:durableId="176580813">
    <w:abstractNumId w:val="3"/>
  </w:num>
  <w:num w:numId="34" w16cid:durableId="309746154">
    <w:abstractNumId w:val="28"/>
  </w:num>
  <w:num w:numId="35" w16cid:durableId="1000887848">
    <w:abstractNumId w:val="7"/>
  </w:num>
  <w:num w:numId="36" w16cid:durableId="44454149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roš Ocepek">
    <w15:presenceInfo w15:providerId="AD" w15:userId="S::uros.ocepek@stps-trbovlje.si::fa121252-dcf6-40aa-b7b0-d66fd70498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60A6B"/>
    <w:rsid w:val="0003681E"/>
    <w:rsid w:val="00060A6B"/>
    <w:rsid w:val="000C6F52"/>
    <w:rsid w:val="003C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9568A"/>
  <w15:docId w15:val="{01F03ECF-C56C-466E-B7A2-B0C9AD53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3"/>
        <w:sz w:val="22"/>
        <w:szCs w:val="22"/>
        <w:lang w:val="sl-SI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pPr>
      <w:suppressAutoHyphens/>
    </w:pPr>
  </w:style>
  <w:style w:type="paragraph" w:styleId="Naslov1">
    <w:name w:val="heading 1"/>
    <w:basedOn w:val="Navaden"/>
    <w:next w:val="Navaden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eastAsia="Times New Roman" w:hAnsi="Calibri Light" w:cs="Times New Roman"/>
      <w:color w:val="0F4761"/>
      <w:sz w:val="40"/>
      <w:szCs w:val="40"/>
    </w:rPr>
  </w:style>
  <w:style w:type="paragraph" w:styleId="Naslov2">
    <w:name w:val="heading 2"/>
    <w:basedOn w:val="Navaden"/>
    <w:next w:val="Navaden"/>
    <w:uiPriority w:val="9"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eastAsia="Times New Roman" w:hAnsi="Calibri Light" w:cs="Times New Roman"/>
      <w:color w:val="0F4761"/>
      <w:sz w:val="32"/>
      <w:szCs w:val="32"/>
    </w:rPr>
  </w:style>
  <w:style w:type="paragraph" w:styleId="Naslov3">
    <w:name w:val="heading 3"/>
    <w:basedOn w:val="Navaden"/>
    <w:next w:val="Navaden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Naslov4">
    <w:name w:val="heading 4"/>
    <w:basedOn w:val="Navaden"/>
    <w:next w:val="Navaden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Naslov5">
    <w:name w:val="heading 5"/>
    <w:basedOn w:val="Navaden"/>
    <w:next w:val="Navaden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Times New Roman" w:cs="Times New Roman"/>
      <w:color w:val="0F4761"/>
    </w:rPr>
  </w:style>
  <w:style w:type="paragraph" w:styleId="Naslov6">
    <w:name w:val="heading 6"/>
    <w:basedOn w:val="Navaden"/>
    <w:next w:val="Navaden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Naslov7">
    <w:name w:val="heading 7"/>
    <w:basedOn w:val="Navaden"/>
    <w:next w:val="Navaden"/>
    <w:pPr>
      <w:keepNext/>
      <w:keepLines/>
      <w:numPr>
        <w:ilvl w:val="6"/>
        <w:numId w:val="1"/>
      </w:numPr>
      <w:spacing w:before="40" w:after="0"/>
      <w:outlineLvl w:val="6"/>
    </w:pPr>
    <w:rPr>
      <w:rFonts w:eastAsia="Times New Roman" w:cs="Times New Roman"/>
      <w:color w:val="595959"/>
    </w:rPr>
  </w:style>
  <w:style w:type="paragraph" w:styleId="Naslov8">
    <w:name w:val="heading 8"/>
    <w:basedOn w:val="Navaden"/>
    <w:next w:val="Navaden"/>
    <w:pPr>
      <w:keepNext/>
      <w:keepLines/>
      <w:numPr>
        <w:ilvl w:val="7"/>
        <w:numId w:val="1"/>
      </w:numPr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Naslov9">
    <w:name w:val="heading 9"/>
    <w:basedOn w:val="Navaden"/>
    <w:next w:val="Navaden"/>
    <w:pPr>
      <w:keepNext/>
      <w:keepLines/>
      <w:numPr>
        <w:ilvl w:val="8"/>
        <w:numId w:val="1"/>
      </w:numPr>
      <w:spacing w:after="0"/>
      <w:outlineLvl w:val="8"/>
    </w:pPr>
    <w:rPr>
      <w:rFonts w:eastAsia="Times New Roman" w:cs="Times New Roman"/>
      <w:color w:val="272727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numbering" w:customStyle="1" w:styleId="WWOutlineListStyle">
    <w:name w:val="WW_OutlineListStyle"/>
    <w:basedOn w:val="Brezseznama"/>
    <w:pPr>
      <w:numPr>
        <w:numId w:val="1"/>
      </w:numPr>
    </w:pPr>
  </w:style>
  <w:style w:type="character" w:customStyle="1" w:styleId="Naslov1Znak">
    <w:name w:val="Naslov 1 Znak"/>
    <w:basedOn w:val="Privzetapisavaodstavka"/>
    <w:rPr>
      <w:rFonts w:ascii="Calibri Light" w:eastAsia="Times New Roman" w:hAnsi="Calibri Light" w:cs="Times New Roman"/>
      <w:color w:val="0F4761"/>
      <w:sz w:val="40"/>
      <w:szCs w:val="40"/>
    </w:rPr>
  </w:style>
  <w:style w:type="character" w:customStyle="1" w:styleId="Naslov2Znak">
    <w:name w:val="Naslov 2 Znak"/>
    <w:basedOn w:val="Privzetapisavaodstavka"/>
    <w:rPr>
      <w:rFonts w:ascii="Calibri Light" w:eastAsia="Times New Roman" w:hAnsi="Calibri Light" w:cs="Times New Roman"/>
      <w:color w:val="0F4761"/>
      <w:sz w:val="32"/>
      <w:szCs w:val="32"/>
    </w:rPr>
  </w:style>
  <w:style w:type="character" w:customStyle="1" w:styleId="Naslov3Znak">
    <w:name w:val="Naslov 3 Znak"/>
    <w:basedOn w:val="Privzetapisavaodstavka"/>
    <w:rPr>
      <w:rFonts w:eastAsia="Times New Roman" w:cs="Times New Roman"/>
      <w:color w:val="0F4761"/>
      <w:sz w:val="28"/>
      <w:szCs w:val="28"/>
    </w:rPr>
  </w:style>
  <w:style w:type="character" w:customStyle="1" w:styleId="Naslov4Znak">
    <w:name w:val="Naslov 4 Znak"/>
    <w:basedOn w:val="Privzetapisavaodstavka"/>
    <w:rPr>
      <w:rFonts w:eastAsia="Times New Roman" w:cs="Times New Roman"/>
      <w:i/>
      <w:iCs/>
      <w:color w:val="0F4761"/>
    </w:rPr>
  </w:style>
  <w:style w:type="character" w:customStyle="1" w:styleId="Naslov5Znak">
    <w:name w:val="Naslov 5 Znak"/>
    <w:basedOn w:val="Privzetapisavaodstavka"/>
    <w:rPr>
      <w:rFonts w:eastAsia="Times New Roman" w:cs="Times New Roman"/>
      <w:color w:val="0F4761"/>
    </w:rPr>
  </w:style>
  <w:style w:type="character" w:customStyle="1" w:styleId="Naslov6Znak">
    <w:name w:val="Naslov 6 Znak"/>
    <w:basedOn w:val="Privzetapisavaodstavka"/>
    <w:rPr>
      <w:rFonts w:eastAsia="Times New Roman" w:cs="Times New Roman"/>
      <w:i/>
      <w:iCs/>
      <w:color w:val="595959"/>
    </w:rPr>
  </w:style>
  <w:style w:type="character" w:customStyle="1" w:styleId="Naslov7Znak">
    <w:name w:val="Naslov 7 Znak"/>
    <w:basedOn w:val="Privzetapisavaodstavka"/>
    <w:rPr>
      <w:rFonts w:eastAsia="Times New Roman" w:cs="Times New Roman"/>
      <w:color w:val="595959"/>
    </w:rPr>
  </w:style>
  <w:style w:type="character" w:customStyle="1" w:styleId="Naslov8Znak">
    <w:name w:val="Naslov 8 Znak"/>
    <w:basedOn w:val="Privzetapisavaodstavka"/>
    <w:rPr>
      <w:rFonts w:eastAsia="Times New Roman" w:cs="Times New Roman"/>
      <w:i/>
      <w:iCs/>
      <w:color w:val="272727"/>
    </w:rPr>
  </w:style>
  <w:style w:type="character" w:customStyle="1" w:styleId="Naslov9Znak">
    <w:name w:val="Naslov 9 Znak"/>
    <w:basedOn w:val="Privzetapisavaodstavka"/>
    <w:rPr>
      <w:rFonts w:eastAsia="Times New Roman" w:cs="Times New Roman"/>
      <w:color w:val="272727"/>
    </w:rPr>
  </w:style>
  <w:style w:type="paragraph" w:styleId="Naslov">
    <w:name w:val="Title"/>
    <w:basedOn w:val="Navaden"/>
    <w:next w:val="Navaden"/>
    <w:uiPriority w:val="10"/>
    <w:qFormat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NaslovZnak">
    <w:name w:val="Naslov Znak"/>
    <w:basedOn w:val="Privzetapisavaodstavka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naslov">
    <w:name w:val="Subtitle"/>
    <w:basedOn w:val="Navaden"/>
    <w:next w:val="Navaden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PodnaslovZnak">
    <w:name w:val="Podnaslov Znak"/>
    <w:basedOn w:val="Privzetapisavaodstavka"/>
    <w:rPr>
      <w:rFonts w:eastAsia="Times New Roman" w:cs="Times New Roman"/>
      <w:color w:val="595959"/>
      <w:spacing w:val="15"/>
      <w:sz w:val="28"/>
      <w:szCs w:val="28"/>
    </w:rPr>
  </w:style>
  <w:style w:type="paragraph" w:styleId="Citat">
    <w:name w:val="Quote"/>
    <w:basedOn w:val="Navaden"/>
    <w:next w:val="Navaden"/>
    <w:pPr>
      <w:spacing w:before="160"/>
      <w:jc w:val="center"/>
    </w:pPr>
    <w:rPr>
      <w:i/>
      <w:iCs/>
      <w:color w:val="404040"/>
    </w:rPr>
  </w:style>
  <w:style w:type="character" w:customStyle="1" w:styleId="CitatZnak">
    <w:name w:val="Citat Znak"/>
    <w:basedOn w:val="Privzetapisavaodstavka"/>
    <w:rPr>
      <w:i/>
      <w:iCs/>
      <w:color w:val="404040"/>
    </w:rPr>
  </w:style>
  <w:style w:type="paragraph" w:styleId="Odstavekseznama">
    <w:name w:val="List Paragraph"/>
    <w:basedOn w:val="Navaden"/>
    <w:pPr>
      <w:ind w:left="720"/>
      <w:contextualSpacing/>
    </w:pPr>
  </w:style>
  <w:style w:type="character" w:styleId="Intenzivenpoudarek">
    <w:name w:val="Intense Emphasis"/>
    <w:basedOn w:val="Privzetapisavaodstavka"/>
    <w:rPr>
      <w:i/>
      <w:iCs/>
      <w:color w:val="0F4761"/>
    </w:rPr>
  </w:style>
  <w:style w:type="paragraph" w:styleId="Intenzivencitat">
    <w:name w:val="Intense Quote"/>
    <w:basedOn w:val="Navaden"/>
    <w:next w:val="Navaden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zivencitatZnak">
    <w:name w:val="Intenziven citat Znak"/>
    <w:basedOn w:val="Privzetapisavaodstavka"/>
    <w:rPr>
      <w:i/>
      <w:iCs/>
      <w:color w:val="0F4761"/>
    </w:rPr>
  </w:style>
  <w:style w:type="character" w:styleId="Intenzivensklic">
    <w:name w:val="Intense Reference"/>
    <w:basedOn w:val="Privzetapisavaodstavka"/>
    <w:rPr>
      <w:b/>
      <w:bCs/>
      <w:smallCaps/>
      <w:color w:val="0F4761"/>
      <w:spacing w:val="5"/>
    </w:rPr>
  </w:style>
  <w:style w:type="paragraph" w:styleId="Navadensplet">
    <w:name w:val="Normal (Web)"/>
    <w:basedOn w:val="Navaden"/>
    <w:pPr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</w:rPr>
  </w:style>
  <w:style w:type="character" w:styleId="Krepko">
    <w:name w:val="Strong"/>
    <w:basedOn w:val="Privzetapisavaodstavka"/>
    <w:rPr>
      <w:b/>
      <w:bCs/>
    </w:rPr>
  </w:style>
  <w:style w:type="character" w:styleId="Pripombasklic">
    <w:name w:val="annotation reference"/>
    <w:basedOn w:val="Privzetapisavaodstavka"/>
    <w:rPr>
      <w:sz w:val="16"/>
      <w:szCs w:val="16"/>
    </w:rPr>
  </w:style>
  <w:style w:type="paragraph" w:styleId="Pripombabesedilo">
    <w:name w:val="annotation text"/>
    <w:basedOn w:val="Navaden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rPr>
      <w:b/>
      <w:bCs/>
    </w:rPr>
  </w:style>
  <w:style w:type="character" w:customStyle="1" w:styleId="ZadevapripombeZnak">
    <w:name w:val="Zadeva pripombe Znak"/>
    <w:basedOn w:val="PripombabesediloZnak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Uroš Ocepek</dc:creator>
  <dc:description/>
  <cp:lastModifiedBy>Uroš Ocepek</cp:lastModifiedBy>
  <cp:revision>2</cp:revision>
  <dcterms:created xsi:type="dcterms:W3CDTF">2026-02-28T06:54:00Z</dcterms:created>
  <dcterms:modified xsi:type="dcterms:W3CDTF">2026-02-28T06:54:00Z</dcterms:modified>
</cp:coreProperties>
</file>